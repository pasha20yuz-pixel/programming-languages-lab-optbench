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5B2F"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1D7417BB"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09BF2BD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06028957"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306306">
        <w:rPr>
          <w:rFonts w:eastAsia="Times New Roman" w:cs="Times New Roman"/>
        </w:rPr>
        <w:t>прикладной математики и механики</w:t>
      </w:r>
    </w:p>
    <w:p w14:paraId="2A5B9018"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spacing w:val="62"/>
        </w:rPr>
      </w:pPr>
      <w:r w:rsidRPr="006A0481">
        <w:rPr>
          <w:rFonts w:eastAsia="Times New Roman" w:cs="Times New Roman"/>
          <w:b/>
        </w:rPr>
        <w:t>Кафедра «Информационная безопасность компьютерных систем»</w:t>
      </w:r>
    </w:p>
    <w:p w14:paraId="15B3B91F" w14:textId="77777777" w:rsidR="00C53ADA" w:rsidRPr="00B57B60" w:rsidRDefault="00C53ADA" w:rsidP="00C53ADA">
      <w:pPr>
        <w:spacing w:line="240" w:lineRule="auto"/>
        <w:rPr>
          <w:sz w:val="24"/>
          <w:szCs w:val="24"/>
        </w:rPr>
      </w:pPr>
    </w:p>
    <w:p w14:paraId="2AD189EB" w14:textId="77777777" w:rsidR="00C53ADA" w:rsidRPr="00B57B60" w:rsidRDefault="00C53ADA" w:rsidP="00C53ADA">
      <w:pPr>
        <w:spacing w:line="240" w:lineRule="auto"/>
        <w:rPr>
          <w:sz w:val="24"/>
          <w:szCs w:val="24"/>
        </w:rPr>
      </w:pPr>
    </w:p>
    <w:p w14:paraId="43A4C3ED" w14:textId="77777777" w:rsidR="00C53ADA" w:rsidRPr="00B57B60" w:rsidRDefault="00C53ADA" w:rsidP="00C53ADA">
      <w:pPr>
        <w:spacing w:line="240" w:lineRule="auto"/>
        <w:rPr>
          <w:sz w:val="24"/>
          <w:szCs w:val="24"/>
        </w:rPr>
      </w:pPr>
    </w:p>
    <w:p w14:paraId="22FD46D9" w14:textId="77777777" w:rsidR="00C53ADA" w:rsidRPr="00B57B60" w:rsidRDefault="00C53ADA" w:rsidP="00C53ADA">
      <w:pPr>
        <w:spacing w:line="240" w:lineRule="auto"/>
        <w:rPr>
          <w:sz w:val="24"/>
          <w:szCs w:val="24"/>
        </w:rPr>
      </w:pPr>
    </w:p>
    <w:p w14:paraId="6993ADF3" w14:textId="77777777" w:rsidR="00C53ADA" w:rsidRPr="00B57B60" w:rsidRDefault="00C53ADA" w:rsidP="00C53ADA">
      <w:pPr>
        <w:spacing w:line="240" w:lineRule="auto"/>
        <w:rPr>
          <w:sz w:val="24"/>
          <w:szCs w:val="24"/>
        </w:rPr>
      </w:pPr>
    </w:p>
    <w:p w14:paraId="6185292E" w14:textId="77777777" w:rsidR="00C53ADA" w:rsidRPr="00B57B60" w:rsidRDefault="00C53ADA" w:rsidP="00C53ADA">
      <w:pPr>
        <w:spacing w:line="240" w:lineRule="auto"/>
        <w:rPr>
          <w:sz w:val="24"/>
          <w:szCs w:val="24"/>
        </w:rPr>
      </w:pPr>
    </w:p>
    <w:p w14:paraId="4C89A4C0" w14:textId="77777777" w:rsidR="00C53ADA" w:rsidRPr="00B57B60" w:rsidRDefault="00C53ADA" w:rsidP="00C53ADA">
      <w:pPr>
        <w:spacing w:line="240" w:lineRule="auto"/>
        <w:rPr>
          <w:sz w:val="24"/>
          <w:szCs w:val="24"/>
        </w:rPr>
      </w:pPr>
    </w:p>
    <w:p w14:paraId="578227D3" w14:textId="77777777" w:rsidR="00C53ADA" w:rsidRPr="00B57B60" w:rsidRDefault="00C53ADA" w:rsidP="00C53ADA">
      <w:pPr>
        <w:spacing w:line="240" w:lineRule="auto"/>
        <w:rPr>
          <w:sz w:val="24"/>
          <w:szCs w:val="24"/>
        </w:rPr>
      </w:pPr>
    </w:p>
    <w:p w14:paraId="373EADD5" w14:textId="77777777" w:rsidR="00C53ADA" w:rsidRDefault="00C53ADA" w:rsidP="00C53ADA">
      <w:pPr>
        <w:spacing w:line="240" w:lineRule="auto"/>
        <w:rPr>
          <w:sz w:val="24"/>
          <w:szCs w:val="24"/>
        </w:rPr>
      </w:pPr>
    </w:p>
    <w:p w14:paraId="7A9F9898" w14:textId="77777777" w:rsidR="00C53ADA" w:rsidRPr="00B57B60" w:rsidRDefault="00C53ADA" w:rsidP="00C53ADA">
      <w:pPr>
        <w:spacing w:line="240" w:lineRule="auto"/>
        <w:rPr>
          <w:sz w:val="24"/>
          <w:szCs w:val="24"/>
        </w:rPr>
      </w:pPr>
    </w:p>
    <w:p w14:paraId="57AE05B7" w14:textId="3CA37507" w:rsidR="00830F2D" w:rsidRPr="00601F8B" w:rsidRDefault="00FB359E" w:rsidP="00830F2D">
      <w:pPr>
        <w:spacing w:line="240" w:lineRule="auto"/>
        <w:ind w:firstLine="0"/>
        <w:jc w:val="center"/>
        <w:rPr>
          <w:caps/>
          <w:sz w:val="24"/>
          <w:szCs w:val="24"/>
        </w:rPr>
      </w:pPr>
      <w:r>
        <w:rPr>
          <w:b/>
          <w:sz w:val="32"/>
          <w:szCs w:val="32"/>
          <w:lang w:val="en-US"/>
        </w:rPr>
        <w:t>ЛАБОРАТОРНАЯ</w:t>
      </w:r>
      <w:r w:rsidR="00601F8B">
        <w:rPr>
          <w:b/>
          <w:sz w:val="32"/>
          <w:szCs w:val="32"/>
        </w:rPr>
        <w:t xml:space="preserve"> РАБОТА</w:t>
      </w:r>
      <w:r>
        <w:rPr>
          <w:b/>
          <w:sz w:val="32"/>
          <w:szCs w:val="32"/>
        </w:rPr>
        <w:t xml:space="preserve"> № </w:t>
      </w:r>
      <w:r w:rsidR="00DE7161">
        <w:rPr>
          <w:b/>
          <w:sz w:val="32"/>
          <w:szCs w:val="32"/>
        </w:rPr>
        <w:t>1</w:t>
      </w:r>
    </w:p>
    <w:p w14:paraId="4A1E191E" w14:textId="77777777" w:rsidR="00C53ADA" w:rsidRDefault="00C53ADA" w:rsidP="00601F8B">
      <w:pPr>
        <w:suppressAutoHyphens/>
        <w:spacing w:line="240" w:lineRule="auto"/>
        <w:rPr>
          <w:rFonts w:eastAsia="Times New Roman" w:cs="Times New Roman"/>
          <w:spacing w:val="62"/>
        </w:rPr>
      </w:pPr>
    </w:p>
    <w:p w14:paraId="7FB6735B" w14:textId="1609F7A4" w:rsidR="00601F8B" w:rsidRPr="00601F8B" w:rsidRDefault="00FB359E" w:rsidP="00601F8B">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DE7161">
        <w:rPr>
          <w:rFonts w:eastAsia="Times New Roman" w:cs="Times New Roman"/>
          <w:b/>
        </w:rPr>
        <w:t>Оптимизация программы</w:t>
      </w:r>
      <w:r w:rsidRPr="006A0481">
        <w:rPr>
          <w:rFonts w:eastAsia="Times New Roman" w:cs="Times New Roman"/>
        </w:rPr>
        <w:t>»</w:t>
      </w:r>
    </w:p>
    <w:p w14:paraId="157453A3"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2AB94525" w14:textId="6F18B60C"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DE7161">
        <w:rPr>
          <w:rFonts w:eastAsia="Times New Roman" w:cs="Times New Roman"/>
        </w:rPr>
        <w:t>Языки программирования</w:t>
      </w:r>
      <w:r w:rsidRPr="006A0481">
        <w:rPr>
          <w:rFonts w:eastAsia="Times New Roman" w:cs="Times New Roman"/>
        </w:rPr>
        <w:t>»</w:t>
      </w:r>
    </w:p>
    <w:p w14:paraId="209E675F" w14:textId="77777777" w:rsidR="00C53ADA" w:rsidRDefault="00C53ADA" w:rsidP="00C53ADA"/>
    <w:p w14:paraId="77F07390" w14:textId="77777777" w:rsidR="00C53ADA" w:rsidRDefault="00C53ADA" w:rsidP="00C53ADA"/>
    <w:p w14:paraId="5E8E4329" w14:textId="77777777" w:rsidR="00830F2D" w:rsidRDefault="00830F2D" w:rsidP="00C53ADA"/>
    <w:p w14:paraId="12B372CF" w14:textId="77777777" w:rsidR="00830F2D" w:rsidRDefault="00830F2D" w:rsidP="00C53ADA"/>
    <w:p w14:paraId="09482CCB" w14:textId="77777777" w:rsidR="00830F2D" w:rsidRDefault="00830F2D" w:rsidP="00C53ADA"/>
    <w:p w14:paraId="30EB2710" w14:textId="77777777" w:rsidR="00C53ADA" w:rsidRPr="00B57B60" w:rsidRDefault="00C53ADA" w:rsidP="003C218B">
      <w:pPr>
        <w:pStyle w:val="af9"/>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484656F2" w14:textId="3C19B6E2" w:rsidR="00C53ADA" w:rsidRPr="00B57B60" w:rsidRDefault="00961BBB" w:rsidP="003C218B">
      <w:pPr>
        <w:pStyle w:val="af9"/>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DE7161">
        <w:rPr>
          <w:rFonts w:cs="Times New Roman"/>
        </w:rPr>
        <w:t xml:space="preserve"> </w:t>
      </w:r>
      <w:r w:rsidR="00DE7161">
        <w:rPr>
          <w:rFonts w:cs="Times New Roman"/>
        </w:rPr>
        <w:t>5131001/50601</w:t>
      </w:r>
      <w:r w:rsidR="00C53ADA" w:rsidRPr="00B57B60">
        <w:rPr>
          <w:rFonts w:cs="Times New Roman"/>
        </w:rPr>
        <w:tab/>
      </w:r>
      <w:r w:rsidR="00C53ADA" w:rsidRPr="00B57B60">
        <w:rPr>
          <w:rFonts w:cs="Times New Roman"/>
        </w:rPr>
        <w:tab/>
      </w:r>
      <w:r w:rsidR="003C218B">
        <w:rPr>
          <w:rFonts w:cs="Times New Roman"/>
        </w:rPr>
        <w:t xml:space="preserve">       </w:t>
      </w:r>
      <w:r w:rsidR="00DE7161">
        <w:rPr>
          <w:rFonts w:cs="Times New Roman"/>
        </w:rPr>
        <w:t>Южалкин П.А.</w:t>
      </w:r>
    </w:p>
    <w:p w14:paraId="4D825C5A" w14:textId="77777777" w:rsidR="00C53ADA" w:rsidRPr="00B57B60" w:rsidRDefault="00C53ADA" w:rsidP="003C218B">
      <w:pPr>
        <w:pStyle w:val="af9"/>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1D1DCBC1" w14:textId="77777777" w:rsidR="000F71FD" w:rsidRDefault="000F71FD" w:rsidP="003C218B">
      <w:pPr>
        <w:pStyle w:val="af9"/>
        <w:numPr>
          <w:ilvl w:val="0"/>
          <w:numId w:val="24"/>
        </w:numPr>
        <w:tabs>
          <w:tab w:val="clear" w:pos="0"/>
        </w:tabs>
        <w:spacing w:before="240" w:after="200" w:line="240" w:lineRule="auto"/>
        <w:ind w:left="567" w:firstLine="0"/>
        <w:jc w:val="left"/>
        <w:rPr>
          <w:rFonts w:cs="Times New Roman"/>
        </w:rPr>
      </w:pPr>
    </w:p>
    <w:p w14:paraId="1B1E6389" w14:textId="77777777" w:rsidR="00C53ADA" w:rsidRPr="00B57B60" w:rsidRDefault="000F71FD" w:rsidP="003C218B">
      <w:pPr>
        <w:pStyle w:val="af9"/>
        <w:numPr>
          <w:ilvl w:val="0"/>
          <w:numId w:val="24"/>
        </w:numPr>
        <w:tabs>
          <w:tab w:val="clear" w:pos="0"/>
        </w:tabs>
        <w:spacing w:before="240" w:after="200" w:line="240" w:lineRule="auto"/>
        <w:ind w:left="567" w:firstLine="0"/>
        <w:jc w:val="left"/>
        <w:rPr>
          <w:rFonts w:cs="Times New Roman"/>
        </w:rPr>
      </w:pPr>
      <w:r>
        <w:rPr>
          <w:rFonts w:cs="Times New Roman"/>
        </w:rPr>
        <w:t>Преподаватель</w:t>
      </w:r>
    </w:p>
    <w:p w14:paraId="77DD4FFD" w14:textId="63297760" w:rsidR="00C53ADA" w:rsidRPr="00B57B60" w:rsidRDefault="00DE7161" w:rsidP="003C218B">
      <w:pPr>
        <w:pStyle w:val="af9"/>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доцент</w:t>
      </w:r>
      <w:r w:rsidR="00C53ADA" w:rsidRPr="00B57B60">
        <w:rPr>
          <w:rFonts w:cs="Times New Roman"/>
        </w:rPr>
        <w:tab/>
      </w:r>
      <w:r w:rsidR="00C53ADA" w:rsidRPr="00B57B60">
        <w:rPr>
          <w:rFonts w:cs="Times New Roman"/>
        </w:rPr>
        <w:tab/>
      </w:r>
      <w:r w:rsidR="003C218B">
        <w:rPr>
          <w:rFonts w:cs="Times New Roman"/>
        </w:rPr>
        <w:t xml:space="preserve">       </w:t>
      </w:r>
      <w:r>
        <w:rPr>
          <w:rFonts w:cs="Times New Roman"/>
        </w:rPr>
        <w:t>Пахомов М.А.</w:t>
      </w:r>
    </w:p>
    <w:p w14:paraId="00529938"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7BCCBA01" w14:textId="77777777" w:rsidR="00C53ADA" w:rsidRPr="00B57B60" w:rsidRDefault="00C53ADA" w:rsidP="00C53ADA">
      <w:pPr>
        <w:pStyle w:val="af9"/>
        <w:numPr>
          <w:ilvl w:val="0"/>
          <w:numId w:val="24"/>
        </w:numPr>
        <w:tabs>
          <w:tab w:val="left" w:pos="3960"/>
          <w:tab w:val="left" w:pos="6840"/>
        </w:tabs>
        <w:spacing w:after="200" w:line="276" w:lineRule="auto"/>
        <w:jc w:val="left"/>
      </w:pPr>
    </w:p>
    <w:p w14:paraId="7808AF33"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003622E7"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37E5B6A2"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029C3FF8"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F4ECA29" w14:textId="77777777" w:rsidR="00C53ADA" w:rsidRDefault="00C53ADA" w:rsidP="00C53ADA">
      <w:pPr>
        <w:suppressAutoHyphens/>
        <w:spacing w:line="240" w:lineRule="auto"/>
        <w:jc w:val="center"/>
        <w:rPr>
          <w:rFonts w:eastAsia="Times New Roman" w:cs="Times New Roman"/>
        </w:rPr>
      </w:pPr>
    </w:p>
    <w:p w14:paraId="4CAE6229" w14:textId="77777777" w:rsidR="00C53ADA" w:rsidRDefault="00C53ADA" w:rsidP="00C53ADA">
      <w:pPr>
        <w:suppressAutoHyphens/>
        <w:spacing w:line="240" w:lineRule="auto"/>
        <w:jc w:val="center"/>
        <w:rPr>
          <w:rFonts w:eastAsia="Times New Roman" w:cs="Times New Roman"/>
        </w:rPr>
      </w:pPr>
    </w:p>
    <w:p w14:paraId="58F89283" w14:textId="77777777" w:rsidR="00830F2D" w:rsidRDefault="00830F2D" w:rsidP="00C53ADA">
      <w:pPr>
        <w:suppressAutoHyphens/>
        <w:spacing w:line="240" w:lineRule="auto"/>
        <w:jc w:val="center"/>
        <w:rPr>
          <w:rFonts w:eastAsia="Times New Roman" w:cs="Times New Roman"/>
        </w:rPr>
      </w:pPr>
    </w:p>
    <w:p w14:paraId="5319A0B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1936EF90" w14:textId="79A23C75"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DE7161">
        <w:rPr>
          <w:rFonts w:eastAsia="Times New Roman" w:cs="Times New Roman"/>
        </w:rPr>
        <w:t>26</w:t>
      </w:r>
    </w:p>
    <w:p w14:paraId="6B911671" w14:textId="77777777" w:rsidR="00601F8B" w:rsidRDefault="00601F8B">
      <w:pPr>
        <w:spacing w:line="240" w:lineRule="auto"/>
        <w:ind w:firstLine="0"/>
        <w:rPr>
          <w:rFonts w:eastAsia="Times New Roman" w:cs="Times New Roman"/>
        </w:rPr>
      </w:pPr>
      <w:r>
        <w:rPr>
          <w:rFonts w:eastAsia="Times New Roman" w:cs="Times New Roman"/>
        </w:rPr>
        <w:br w:type="page"/>
      </w:r>
    </w:p>
    <w:p w14:paraId="742326BF" w14:textId="77777777" w:rsidR="00DE7161" w:rsidRPr="00DE7161" w:rsidRDefault="00DE7161" w:rsidP="00DE7161">
      <w:pPr>
        <w:pStyle w:val="10"/>
      </w:pPr>
      <w:r w:rsidRPr="00DE7161">
        <w:lastRenderedPageBreak/>
        <w:t>Цель работы</w:t>
      </w:r>
    </w:p>
    <w:p w14:paraId="03925338" w14:textId="60428CFC" w:rsidR="00DE7161" w:rsidRPr="005F5DC5" w:rsidRDefault="00DE7161" w:rsidP="00DE7161">
      <w:pPr>
        <w:pStyle w:val="140"/>
        <w:rPr>
          <w:lang w:val="ru-RU"/>
        </w:rPr>
      </w:pPr>
      <w:r w:rsidRPr="005F5DC5">
        <w:rPr>
          <w:lang w:val="ru-RU"/>
        </w:rPr>
        <w:t>При выполнении данной работы необходимо изучить принципы работы оптимизирующих компиляторов. Выявить различия между оптимизированным и неоптимизированным кодом на ассемблерном уровне.</w:t>
      </w:r>
    </w:p>
    <w:p w14:paraId="27AAD88E" w14:textId="2D0ED29B" w:rsidR="00DE7161" w:rsidRPr="00DE7161" w:rsidRDefault="00DE7161" w:rsidP="00DE7161">
      <w:pPr>
        <w:spacing w:line="240" w:lineRule="auto"/>
        <w:ind w:firstLine="0"/>
        <w:rPr>
          <w:rFonts w:eastAsia="Times New Roman" w:cs="Times New Roman"/>
        </w:rPr>
      </w:pPr>
      <w:r>
        <w:rPr>
          <w:rFonts w:eastAsia="Times New Roman" w:cs="Times New Roman"/>
        </w:rPr>
        <w:br w:type="page"/>
      </w:r>
    </w:p>
    <w:p w14:paraId="1F8F3921" w14:textId="77777777" w:rsidR="00DE7161" w:rsidRPr="00DE7161" w:rsidRDefault="00DE7161" w:rsidP="00DE7161">
      <w:pPr>
        <w:pStyle w:val="10"/>
      </w:pPr>
      <w:r w:rsidRPr="00DE7161">
        <w:lastRenderedPageBreak/>
        <w:t>Постановка задачи</w:t>
      </w:r>
    </w:p>
    <w:p w14:paraId="548F59CA" w14:textId="77777777" w:rsidR="00DE7161" w:rsidRPr="005F5DC5" w:rsidRDefault="00DE7161" w:rsidP="00DE7161">
      <w:pPr>
        <w:pStyle w:val="140"/>
        <w:rPr>
          <w:lang w:val="ru-RU"/>
        </w:rPr>
      </w:pPr>
      <w:r w:rsidRPr="005F5DC5">
        <w:rPr>
          <w:lang w:val="ru-RU"/>
        </w:rPr>
        <w:t>Скомпилировать файл, полученный у преподавателя, без оптимизаций, для компилируемого кода получить листинг на языке ассемблер</w:t>
      </w:r>
    </w:p>
    <w:p w14:paraId="1A747A12" w14:textId="77777777" w:rsidR="00DE7161" w:rsidRPr="005F5DC5" w:rsidRDefault="00DE7161" w:rsidP="00DE7161">
      <w:pPr>
        <w:pStyle w:val="140"/>
        <w:rPr>
          <w:lang w:val="ru-RU"/>
        </w:rPr>
      </w:pPr>
      <w:r w:rsidRPr="005F5DC5">
        <w:rPr>
          <w:lang w:val="ru-RU"/>
        </w:rPr>
        <w:t>Скомпилировать полученный файл с оптимизацией по скорости, для компилируемого кода получить листинг на языке ассемблер;</w:t>
      </w:r>
    </w:p>
    <w:p w14:paraId="017BB64C" w14:textId="77777777" w:rsidR="00DE7161" w:rsidRPr="005F5DC5" w:rsidRDefault="00DE7161" w:rsidP="00DE7161">
      <w:pPr>
        <w:pStyle w:val="140"/>
        <w:rPr>
          <w:lang w:val="ru-RU"/>
        </w:rPr>
      </w:pPr>
      <w:r w:rsidRPr="005F5DC5">
        <w:rPr>
          <w:lang w:val="ru-RU"/>
        </w:rPr>
        <w:t>Сравнить листинги, полученные на шагах 1 и 2, сделать выводы о примененных оптимизациях.</w:t>
      </w:r>
    </w:p>
    <w:p w14:paraId="5245A44D" w14:textId="77777777" w:rsidR="00DE7161" w:rsidRDefault="00DE7161">
      <w:pPr>
        <w:spacing w:line="240" w:lineRule="auto"/>
        <w:ind w:firstLine="0"/>
        <w:rPr>
          <w:rFonts w:eastAsia="Times New Roman" w:cs="Times New Roman"/>
          <w:b/>
          <w:bCs/>
        </w:rPr>
      </w:pPr>
      <w:r>
        <w:rPr>
          <w:rFonts w:eastAsia="Times New Roman" w:cs="Times New Roman"/>
          <w:b/>
          <w:bCs/>
        </w:rPr>
        <w:br w:type="page"/>
      </w:r>
    </w:p>
    <w:p w14:paraId="5DD23922" w14:textId="6B6B1013" w:rsidR="00362FC2" w:rsidRPr="00362FC2" w:rsidRDefault="00DE7161" w:rsidP="00362FC2">
      <w:pPr>
        <w:pStyle w:val="10"/>
      </w:pPr>
      <w:r w:rsidRPr="00DE7161">
        <w:lastRenderedPageBreak/>
        <w:t xml:space="preserve">Описание </w:t>
      </w:r>
      <w:proofErr w:type="spellStart"/>
      <w:r w:rsidRPr="00DE7161">
        <w:t>решения</w:t>
      </w:r>
      <w:proofErr w:type="spellEnd"/>
    </w:p>
    <w:p w14:paraId="64E6B3B4" w14:textId="68288CD1" w:rsidR="00362FC2" w:rsidRPr="00EE4995" w:rsidRDefault="00362FC2" w:rsidP="00362FC2">
      <w:pPr>
        <w:pStyle w:val="140"/>
        <w:rPr>
          <w:lang w:val="ru-RU"/>
        </w:rPr>
      </w:pPr>
      <w:r w:rsidRPr="005079A0">
        <w:rPr>
          <w:lang w:val="ru-RU"/>
        </w:rPr>
        <w:t xml:space="preserve">Для выполнения лабораторной работы использовался компилятор командной строки </w:t>
      </w:r>
      <w:r w:rsidRPr="00362FC2">
        <w:rPr>
          <w:b/>
          <w:bCs/>
        </w:rPr>
        <w:t>MSVC</w:t>
      </w:r>
      <w:r w:rsidRPr="005079A0">
        <w:rPr>
          <w:b/>
          <w:bCs/>
          <w:lang w:val="ru-RU"/>
        </w:rPr>
        <w:t xml:space="preserve"> (</w:t>
      </w:r>
      <w:r w:rsidRPr="00362FC2">
        <w:rPr>
          <w:b/>
          <w:bCs/>
        </w:rPr>
        <w:t>cl</w:t>
      </w:r>
      <w:r w:rsidRPr="005079A0">
        <w:rPr>
          <w:b/>
          <w:bCs/>
          <w:lang w:val="ru-RU"/>
        </w:rPr>
        <w:t>.</w:t>
      </w:r>
      <w:r w:rsidRPr="00362FC2">
        <w:rPr>
          <w:b/>
          <w:bCs/>
        </w:rPr>
        <w:t>exe</w:t>
      </w:r>
      <w:r w:rsidRPr="005079A0">
        <w:rPr>
          <w:b/>
          <w:bCs/>
          <w:lang w:val="ru-RU"/>
        </w:rPr>
        <w:t>)</w:t>
      </w:r>
      <w:r w:rsidRPr="005079A0">
        <w:rPr>
          <w:lang w:val="ru-RU"/>
        </w:rPr>
        <w:t xml:space="preserve"> из состава среды </w:t>
      </w:r>
      <w:r w:rsidRPr="00362FC2">
        <w:t>Microsoft</w:t>
      </w:r>
      <w:r w:rsidRPr="005079A0">
        <w:rPr>
          <w:lang w:val="ru-RU"/>
        </w:rPr>
        <w:t xml:space="preserve"> </w:t>
      </w:r>
      <w:r w:rsidRPr="00362FC2">
        <w:t>Visual</w:t>
      </w:r>
      <w:r w:rsidRPr="005079A0">
        <w:rPr>
          <w:lang w:val="ru-RU"/>
        </w:rPr>
        <w:t xml:space="preserve"> </w:t>
      </w:r>
      <w:r w:rsidRPr="00362FC2">
        <w:t>Studio</w:t>
      </w:r>
      <w:r w:rsidRPr="005079A0">
        <w:rPr>
          <w:lang w:val="ru-RU"/>
        </w:rPr>
        <w:t xml:space="preserve"> 20</w:t>
      </w:r>
      <w:r w:rsidR="005079A0" w:rsidRPr="005079A0">
        <w:rPr>
          <w:lang w:val="ru-RU"/>
        </w:rPr>
        <w:t>22</w:t>
      </w:r>
      <w:r w:rsidRPr="005079A0">
        <w:rPr>
          <w:lang w:val="ru-RU"/>
        </w:rPr>
        <w:t xml:space="preserve">. </w:t>
      </w:r>
      <w:r w:rsidRPr="00EE4995">
        <w:rPr>
          <w:lang w:val="ru-RU"/>
        </w:rPr>
        <w:t xml:space="preserve">Сборка и исследование программы </w:t>
      </w:r>
      <w:r w:rsidRPr="00362FC2">
        <w:t>OPTBENCH</w:t>
      </w:r>
      <w:r w:rsidRPr="00EE4995">
        <w:rPr>
          <w:lang w:val="ru-RU"/>
        </w:rPr>
        <w:t>.</w:t>
      </w:r>
      <w:r w:rsidRPr="00362FC2">
        <w:t>c</w:t>
      </w:r>
      <w:r w:rsidRPr="00EE4995">
        <w:rPr>
          <w:lang w:val="ru-RU"/>
        </w:rPr>
        <w:t xml:space="preserve"> производились в терминале среды разработок.</w:t>
      </w:r>
    </w:p>
    <w:p w14:paraId="0188DEE1" w14:textId="77777777" w:rsidR="00362FC2" w:rsidRPr="00EE4995" w:rsidRDefault="00362FC2" w:rsidP="00362FC2">
      <w:pPr>
        <w:pStyle w:val="140"/>
        <w:rPr>
          <w:lang w:val="ru-RU"/>
        </w:rPr>
      </w:pPr>
      <w:r w:rsidRPr="00EE4995">
        <w:rPr>
          <w:lang w:val="ru-RU"/>
        </w:rPr>
        <w:t>Для выполнения работы были произведены следующие этапы компиляции:</w:t>
      </w:r>
    </w:p>
    <w:p w14:paraId="7ADB1315" w14:textId="7824D825" w:rsidR="00362FC2" w:rsidRPr="00EE4995" w:rsidRDefault="00362FC2" w:rsidP="00362FC2">
      <w:pPr>
        <w:pStyle w:val="a4"/>
        <w:rPr>
          <w:lang w:val="ru-RU"/>
        </w:rPr>
      </w:pPr>
      <w:r w:rsidRPr="00362FC2">
        <w:rPr>
          <w:lang w:val="ru-RU"/>
        </w:rPr>
        <w:t>Компиляция исходного файла без оптимизаций с помощью флага /</w:t>
      </w:r>
      <w:r w:rsidRPr="00362FC2">
        <w:t>Od</w:t>
      </w:r>
      <w:r w:rsidRPr="00362FC2">
        <w:rPr>
          <w:lang w:val="ru-RU"/>
        </w:rPr>
        <w:t xml:space="preserve"> и генерацией ассемблерного листинга с флагом /</w:t>
      </w:r>
      <w:proofErr w:type="spellStart"/>
      <w:r w:rsidRPr="00362FC2">
        <w:t>FAcs</w:t>
      </w:r>
      <w:proofErr w:type="spellEnd"/>
      <w:r w:rsidRPr="00362FC2">
        <w:rPr>
          <w:lang w:val="ru-RU"/>
        </w:rPr>
        <w:t xml:space="preserve"> (см</w:t>
      </w:r>
      <w:r w:rsidR="00E40BAB" w:rsidRPr="00E40BAB">
        <w:rPr>
          <w:lang w:val="ru-RU"/>
        </w:rPr>
        <w:t>.</w:t>
      </w:r>
      <w:r w:rsidR="00F466E5" w:rsidRPr="00F466E5">
        <w:rPr>
          <w:lang w:val="ru-RU"/>
        </w:rPr>
        <w:t xml:space="preserve"> </w:t>
      </w:r>
      <w:r w:rsidR="00E40BAB">
        <w:fldChar w:fldCharType="begin"/>
      </w:r>
      <w:r w:rsidR="00E40BAB" w:rsidRPr="00E40BAB">
        <w:rPr>
          <w:lang w:val="ru-RU"/>
        </w:rPr>
        <w:instrText xml:space="preserve"> </w:instrText>
      </w:r>
      <w:r w:rsidR="00E40BAB">
        <w:instrText>REF</w:instrText>
      </w:r>
      <w:r w:rsidR="00E40BAB" w:rsidRPr="00E40BAB">
        <w:rPr>
          <w:lang w:val="ru-RU"/>
        </w:rPr>
        <w:instrText xml:space="preserve"> _</w:instrText>
      </w:r>
      <w:r w:rsidR="00E40BAB">
        <w:instrText>Ref</w:instrText>
      </w:r>
      <w:r w:rsidR="00E40BAB" w:rsidRPr="00E40BAB">
        <w:rPr>
          <w:lang w:val="ru-RU"/>
        </w:rPr>
        <w:instrText>241834212 \</w:instrText>
      </w:r>
      <w:r w:rsidR="00E40BAB">
        <w:instrText>h</w:instrText>
      </w:r>
      <w:r w:rsidR="00E40BAB" w:rsidRPr="00E40BAB">
        <w:rPr>
          <w:lang w:val="ru-RU"/>
        </w:rPr>
        <w:instrText xml:space="preserve"> </w:instrText>
      </w:r>
      <w:r w:rsidR="00E40BAB">
        <w:fldChar w:fldCharType="separate"/>
      </w:r>
      <w:r w:rsidR="00E40BAB" w:rsidRPr="00E40BAB">
        <w:rPr>
          <w:lang w:val="ru-RU"/>
        </w:rPr>
        <w:t>Рисунок</w:t>
      </w:r>
      <w:r w:rsidR="00E40BAB" w:rsidRPr="00EE4995">
        <w:rPr>
          <w:lang w:val="ru-RU"/>
        </w:rPr>
        <w:t xml:space="preserve"> </w:t>
      </w:r>
      <w:r w:rsidR="00E40BAB" w:rsidRPr="00E40BAB">
        <w:rPr>
          <w:noProof/>
          <w:lang w:val="ru-RU"/>
        </w:rPr>
        <w:t>1</w:t>
      </w:r>
      <w:r w:rsidR="00E40BAB">
        <w:fldChar w:fldCharType="end"/>
      </w:r>
      <w:r w:rsidRPr="00362FC2">
        <w:rPr>
          <w:lang w:val="ru-RU"/>
        </w:rPr>
        <w:t xml:space="preserve">). </w:t>
      </w:r>
      <w:r w:rsidRPr="00EE4995">
        <w:rPr>
          <w:lang w:val="ru-RU"/>
        </w:rPr>
        <w:t xml:space="preserve">Полученный листинг был сохранен в файл </w:t>
      </w:r>
      <w:r w:rsidRPr="00362FC2">
        <w:t>OPTBENCH</w:t>
      </w:r>
      <w:r w:rsidRPr="00EE4995">
        <w:rPr>
          <w:lang w:val="ru-RU"/>
        </w:rPr>
        <w:t>_</w:t>
      </w:r>
      <w:r w:rsidRPr="00362FC2">
        <w:t>O</w:t>
      </w:r>
      <w:r w:rsidRPr="00EE4995">
        <w:rPr>
          <w:lang w:val="ru-RU"/>
        </w:rPr>
        <w:t>0.</w:t>
      </w:r>
      <w:r w:rsidRPr="00362FC2">
        <w:t>cod</w:t>
      </w:r>
      <w:r w:rsidRPr="00EE4995">
        <w:rPr>
          <w:lang w:val="ru-RU"/>
        </w:rPr>
        <w:t>.</w:t>
      </w:r>
    </w:p>
    <w:p w14:paraId="4178196C" w14:textId="4FA6E261" w:rsidR="00362FC2" w:rsidRPr="00362FC2" w:rsidRDefault="00362FC2" w:rsidP="00362FC2">
      <w:pPr>
        <w:pStyle w:val="a4"/>
      </w:pPr>
      <w:r w:rsidRPr="00EE4995">
        <w:rPr>
          <w:lang w:val="ru-RU"/>
        </w:rPr>
        <w:t>Компиляция исходного файла с базовой оптимизацией по скорости с помощью флага /</w:t>
      </w:r>
      <w:r w:rsidRPr="00362FC2">
        <w:t>O</w:t>
      </w:r>
      <w:r w:rsidRPr="00EE4995">
        <w:rPr>
          <w:lang w:val="ru-RU"/>
        </w:rPr>
        <w:t>2 и генерацией листинга /</w:t>
      </w:r>
      <w:proofErr w:type="spellStart"/>
      <w:r w:rsidRPr="00362FC2">
        <w:t>FAcs</w:t>
      </w:r>
      <w:proofErr w:type="spellEnd"/>
      <w:r w:rsidRPr="00EE4995">
        <w:rPr>
          <w:lang w:val="ru-RU"/>
        </w:rPr>
        <w:t xml:space="preserve"> (см. </w:t>
      </w:r>
      <w:r w:rsidR="00F466E5">
        <w:fldChar w:fldCharType="begin"/>
      </w:r>
      <w:r w:rsidR="00F466E5" w:rsidRPr="00EE4995">
        <w:rPr>
          <w:lang w:val="ru-RU"/>
        </w:rPr>
        <w:instrText xml:space="preserve"> </w:instrText>
      </w:r>
      <w:r w:rsidR="00F466E5">
        <w:instrText>REF</w:instrText>
      </w:r>
      <w:r w:rsidR="00F466E5" w:rsidRPr="00EE4995">
        <w:rPr>
          <w:lang w:val="ru-RU"/>
        </w:rPr>
        <w:instrText xml:space="preserve"> _</w:instrText>
      </w:r>
      <w:r w:rsidR="00F466E5">
        <w:instrText>Ref</w:instrText>
      </w:r>
      <w:r w:rsidR="00F466E5" w:rsidRPr="00EE4995">
        <w:rPr>
          <w:lang w:val="ru-RU"/>
        </w:rPr>
        <w:instrText>241834244 \</w:instrText>
      </w:r>
      <w:r w:rsidR="00F466E5">
        <w:instrText>h</w:instrText>
      </w:r>
      <w:r w:rsidR="00F466E5" w:rsidRPr="00EE4995">
        <w:rPr>
          <w:lang w:val="ru-RU"/>
        </w:rPr>
        <w:instrText xml:space="preserve"> </w:instrText>
      </w:r>
      <w:r w:rsidR="00F466E5">
        <w:fldChar w:fldCharType="separate"/>
      </w:r>
      <w:proofErr w:type="spellStart"/>
      <w:r w:rsidR="00F466E5">
        <w:t>Рисунок</w:t>
      </w:r>
      <w:proofErr w:type="spellEnd"/>
      <w:r w:rsidR="00F466E5">
        <w:t xml:space="preserve">  </w:t>
      </w:r>
      <w:r w:rsidR="00F466E5">
        <w:rPr>
          <w:noProof/>
        </w:rPr>
        <w:t>2</w:t>
      </w:r>
      <w:r w:rsidR="00F466E5">
        <w:fldChar w:fldCharType="end"/>
      </w:r>
      <w:r w:rsidRPr="00362FC2">
        <w:t>). Результат записан в файл OPTBENCH_O2.cod.</w:t>
      </w:r>
    </w:p>
    <w:p w14:paraId="37740EF0" w14:textId="7D671206" w:rsidR="00362FC2" w:rsidRPr="00F466E5" w:rsidRDefault="00362FC2" w:rsidP="00362FC2">
      <w:pPr>
        <w:pStyle w:val="a4"/>
        <w:rPr>
          <w:lang w:val="ru-RU"/>
        </w:rPr>
      </w:pPr>
      <w:r w:rsidRPr="00F466E5">
        <w:rPr>
          <w:lang w:val="ru-RU"/>
        </w:rPr>
        <w:t>Сравнительный анализ сгенерированных файлов ассемблерного кода в режиме разделенного экрана (</w:t>
      </w:r>
      <w:r w:rsidRPr="00362FC2">
        <w:t>Split</w:t>
      </w:r>
      <w:r w:rsidRPr="00F466E5">
        <w:rPr>
          <w:lang w:val="ru-RU"/>
        </w:rPr>
        <w:t xml:space="preserve"> </w:t>
      </w:r>
      <w:r w:rsidRPr="00362FC2">
        <w:t>Screen</w:t>
      </w:r>
      <w:r w:rsidRPr="00F466E5">
        <w:rPr>
          <w:lang w:val="ru-RU"/>
        </w:rPr>
        <w:t xml:space="preserve">) в среде </w:t>
      </w:r>
      <w:r w:rsidRPr="00362FC2">
        <w:t>VS</w:t>
      </w:r>
      <w:r w:rsidRPr="00F466E5">
        <w:rPr>
          <w:lang w:val="ru-RU"/>
        </w:rPr>
        <w:t xml:space="preserve"> </w:t>
      </w:r>
      <w:r w:rsidRPr="00362FC2">
        <w:t>Code</w:t>
      </w:r>
      <w:r w:rsidRPr="00F466E5">
        <w:rPr>
          <w:lang w:val="ru-RU"/>
        </w:rPr>
        <w:t xml:space="preserve"> (см.</w:t>
      </w:r>
      <w:r w:rsidR="00F466E5" w:rsidRPr="00F466E5">
        <w:rPr>
          <w:b/>
          <w:bCs/>
          <w:lang w:val="ru-RU"/>
        </w:rPr>
        <w:t xml:space="preserve"> </w:t>
      </w:r>
      <w:r w:rsidR="00F466E5">
        <w:rPr>
          <w:b/>
          <w:bCs/>
          <w:lang w:val="ru-RU"/>
        </w:rPr>
        <w:fldChar w:fldCharType="begin"/>
      </w:r>
      <w:r w:rsidR="00F466E5">
        <w:rPr>
          <w:b/>
          <w:bCs/>
          <w:lang w:val="ru-RU"/>
        </w:rPr>
        <w:instrText xml:space="preserve"> REF _Ref241834258 \h </w:instrText>
      </w:r>
      <w:r w:rsidR="00F466E5">
        <w:rPr>
          <w:b/>
          <w:bCs/>
          <w:lang w:val="ru-RU"/>
        </w:rPr>
      </w:r>
      <w:r w:rsidR="00F466E5">
        <w:rPr>
          <w:b/>
          <w:bCs/>
          <w:lang w:val="ru-RU"/>
        </w:rPr>
        <w:fldChar w:fldCharType="separate"/>
      </w:r>
      <w:proofErr w:type="spellStart"/>
      <w:r w:rsidR="00F466E5">
        <w:t>Рисунок</w:t>
      </w:r>
      <w:proofErr w:type="spellEnd"/>
      <w:r w:rsidR="00F466E5">
        <w:t xml:space="preserve">  </w:t>
      </w:r>
      <w:r w:rsidR="00F466E5">
        <w:rPr>
          <w:noProof/>
        </w:rPr>
        <w:t>3</w:t>
      </w:r>
      <w:r w:rsidR="00F466E5">
        <w:rPr>
          <w:b/>
          <w:bCs/>
          <w:lang w:val="ru-RU"/>
        </w:rPr>
        <w:fldChar w:fldCharType="end"/>
      </w:r>
      <w:r w:rsidRPr="00F466E5">
        <w:rPr>
          <w:lang w:val="ru-RU"/>
        </w:rPr>
        <w:t>).</w:t>
      </w:r>
    </w:p>
    <w:p w14:paraId="4EC7DE90" w14:textId="77777777" w:rsidR="00B7538A" w:rsidRPr="00F466E5" w:rsidRDefault="00B7538A" w:rsidP="00B7538A"/>
    <w:p w14:paraId="150A3C24" w14:textId="77777777" w:rsidR="001630E8" w:rsidRDefault="003F708B" w:rsidP="001630E8">
      <w:pPr>
        <w:pStyle w:val="afff7"/>
        <w:keepNext/>
      </w:pPr>
      <w:r w:rsidRPr="003F708B">
        <w:rPr>
          <w:noProof/>
        </w:rPr>
        <w:drawing>
          <wp:inline distT="0" distB="0" distL="0" distR="0" wp14:anchorId="68A5C440" wp14:editId="25A73C0C">
            <wp:extent cx="6300470" cy="1607185"/>
            <wp:effectExtent l="0" t="0" r="5080" b="0"/>
            <wp:docPr id="1676165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5730" name=""/>
                    <pic:cNvPicPr/>
                  </pic:nvPicPr>
                  <pic:blipFill>
                    <a:blip r:embed="rId8"/>
                    <a:stretch>
                      <a:fillRect/>
                    </a:stretch>
                  </pic:blipFill>
                  <pic:spPr>
                    <a:xfrm>
                      <a:off x="0" y="0"/>
                      <a:ext cx="6300470" cy="1607185"/>
                    </a:xfrm>
                    <a:prstGeom prst="rect">
                      <a:avLst/>
                    </a:prstGeom>
                  </pic:spPr>
                </pic:pic>
              </a:graphicData>
            </a:graphic>
          </wp:inline>
        </w:drawing>
      </w:r>
    </w:p>
    <w:p w14:paraId="1B1F7825" w14:textId="0EB64315" w:rsidR="001630E8" w:rsidRPr="00233415" w:rsidRDefault="001630E8" w:rsidP="001630E8">
      <w:pPr>
        <w:pStyle w:val="afff8"/>
      </w:pPr>
      <w:bookmarkStart w:id="0" w:name="_Ref241834212"/>
      <w:bookmarkStart w:id="1" w:name="_Ref241834198"/>
      <w:r>
        <w:t xml:space="preserve">Рисунок  </w:t>
      </w:r>
      <w:fldSimple w:instr=" SEQ Рисунок_ \* ARABIC ">
        <w:r w:rsidR="002E78EA">
          <w:rPr>
            <w:noProof/>
          </w:rPr>
          <w:t>1</w:t>
        </w:r>
      </w:fldSimple>
      <w:bookmarkEnd w:id="0"/>
      <w:r w:rsidRPr="001630E8">
        <w:t xml:space="preserve"> </w:t>
      </w:r>
      <w:r w:rsidR="00EB483B" w:rsidRPr="00F1331F">
        <w:t>–</w:t>
      </w:r>
      <w:r w:rsidR="00EB483B" w:rsidRPr="00EB483B">
        <w:t xml:space="preserve"> </w:t>
      </w:r>
      <w:r>
        <w:t xml:space="preserve">Компиляция программы с флагами </w:t>
      </w:r>
      <w:r w:rsidRPr="00F1331F">
        <w:t>/</w:t>
      </w:r>
      <w:r>
        <w:rPr>
          <w:lang w:val="en-US"/>
        </w:rPr>
        <w:t>Od</w:t>
      </w:r>
      <w:r w:rsidRPr="00233415">
        <w:t xml:space="preserve"> </w:t>
      </w:r>
      <w:r>
        <w:t xml:space="preserve">и генерация листинга </w:t>
      </w:r>
      <w:r w:rsidRPr="00233415">
        <w:t>/</w:t>
      </w:r>
      <w:proofErr w:type="spellStart"/>
      <w:r>
        <w:rPr>
          <w:lang w:val="en-US"/>
        </w:rPr>
        <w:t>FAcs</w:t>
      </w:r>
      <w:bookmarkEnd w:id="1"/>
      <w:proofErr w:type="spellEnd"/>
    </w:p>
    <w:p w14:paraId="1192E481" w14:textId="2150ECF3" w:rsidR="003F708B" w:rsidRPr="001630E8" w:rsidRDefault="003F708B" w:rsidP="001630E8">
      <w:pPr>
        <w:pStyle w:val="aff5"/>
        <w:jc w:val="center"/>
      </w:pPr>
    </w:p>
    <w:p w14:paraId="6F383BD4" w14:textId="77777777" w:rsidR="00EB483B" w:rsidRDefault="001630E8" w:rsidP="00EB483B">
      <w:pPr>
        <w:pStyle w:val="afff7"/>
        <w:keepNext/>
      </w:pPr>
      <w:r w:rsidRPr="001630E8">
        <w:rPr>
          <w:noProof/>
        </w:rPr>
        <w:lastRenderedPageBreak/>
        <w:drawing>
          <wp:inline distT="0" distB="0" distL="0" distR="0" wp14:anchorId="2E101C67" wp14:editId="4D52518C">
            <wp:extent cx="6300470" cy="1607185"/>
            <wp:effectExtent l="0" t="0" r="5080" b="0"/>
            <wp:docPr id="365588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8736" name=""/>
                    <pic:cNvPicPr/>
                  </pic:nvPicPr>
                  <pic:blipFill>
                    <a:blip r:embed="rId9"/>
                    <a:stretch>
                      <a:fillRect/>
                    </a:stretch>
                  </pic:blipFill>
                  <pic:spPr>
                    <a:xfrm>
                      <a:off x="0" y="0"/>
                      <a:ext cx="6300470" cy="1607185"/>
                    </a:xfrm>
                    <a:prstGeom prst="rect">
                      <a:avLst/>
                    </a:prstGeom>
                  </pic:spPr>
                </pic:pic>
              </a:graphicData>
            </a:graphic>
          </wp:inline>
        </w:drawing>
      </w:r>
    </w:p>
    <w:p w14:paraId="4C32E4D2" w14:textId="7EED43B1" w:rsidR="001630E8" w:rsidRPr="00EB483B" w:rsidRDefault="00EB483B" w:rsidP="00EB483B">
      <w:pPr>
        <w:pStyle w:val="afff8"/>
      </w:pPr>
      <w:bookmarkStart w:id="2" w:name="_Ref241834244"/>
      <w:r>
        <w:t xml:space="preserve">Рисунок  </w:t>
      </w:r>
      <w:fldSimple w:instr=" SEQ Рисунок_ \* ARABIC ">
        <w:r w:rsidR="002E78EA">
          <w:rPr>
            <w:noProof/>
          </w:rPr>
          <w:t>2</w:t>
        </w:r>
      </w:fldSimple>
      <w:bookmarkEnd w:id="2"/>
      <w:r w:rsidRPr="00EB483B">
        <w:t xml:space="preserve"> </w:t>
      </w:r>
      <w:r w:rsidR="00EE4995" w:rsidRPr="00F1331F">
        <w:t>–</w:t>
      </w:r>
      <w:r w:rsidRPr="00F1331F">
        <w:t xml:space="preserve"> </w:t>
      </w:r>
      <w:r>
        <w:t xml:space="preserve">Компиляция программы с флагами </w:t>
      </w:r>
      <w:r w:rsidRPr="00233415">
        <w:t>/</w:t>
      </w:r>
      <w:r>
        <w:rPr>
          <w:lang w:val="en-US"/>
        </w:rPr>
        <w:t>O</w:t>
      </w:r>
      <w:r w:rsidRPr="00233415">
        <w:t xml:space="preserve">2 </w:t>
      </w:r>
      <w:r>
        <w:t xml:space="preserve">и генерация листинга </w:t>
      </w:r>
      <w:r w:rsidRPr="00233415">
        <w:t>/</w:t>
      </w:r>
      <w:proofErr w:type="spellStart"/>
      <w:r>
        <w:rPr>
          <w:lang w:val="en-US"/>
        </w:rPr>
        <w:t>FAcs</w:t>
      </w:r>
      <w:proofErr w:type="spellEnd"/>
    </w:p>
    <w:p w14:paraId="2A11AF63" w14:textId="77777777" w:rsidR="00313B8B" w:rsidRPr="00F1331F" w:rsidRDefault="00313B8B" w:rsidP="00313B8B">
      <w:pPr>
        <w:rPr>
          <w:lang w:eastAsia="en-US"/>
        </w:rPr>
      </w:pPr>
    </w:p>
    <w:p w14:paraId="75557302" w14:textId="77777777" w:rsidR="002E78EA" w:rsidRDefault="00712E99" w:rsidP="002E78EA">
      <w:pPr>
        <w:pStyle w:val="afff7"/>
        <w:keepNext/>
      </w:pPr>
      <w:r w:rsidRPr="00712E99">
        <w:rPr>
          <w:noProof/>
        </w:rPr>
        <w:drawing>
          <wp:inline distT="0" distB="0" distL="0" distR="0" wp14:anchorId="541D9707" wp14:editId="6ADE54BE">
            <wp:extent cx="6300470" cy="4055745"/>
            <wp:effectExtent l="0" t="0" r="5080" b="1905"/>
            <wp:docPr id="992376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76608" name=""/>
                    <pic:cNvPicPr/>
                  </pic:nvPicPr>
                  <pic:blipFill>
                    <a:blip r:embed="rId10"/>
                    <a:stretch>
                      <a:fillRect/>
                    </a:stretch>
                  </pic:blipFill>
                  <pic:spPr>
                    <a:xfrm>
                      <a:off x="0" y="0"/>
                      <a:ext cx="6300470" cy="4055745"/>
                    </a:xfrm>
                    <a:prstGeom prst="rect">
                      <a:avLst/>
                    </a:prstGeom>
                  </pic:spPr>
                </pic:pic>
              </a:graphicData>
            </a:graphic>
          </wp:inline>
        </w:drawing>
      </w:r>
    </w:p>
    <w:p w14:paraId="55C5446A" w14:textId="5B5F77F8" w:rsidR="00712E99" w:rsidRPr="008132EA" w:rsidRDefault="002E78EA" w:rsidP="008132EA">
      <w:pPr>
        <w:pStyle w:val="afff8"/>
      </w:pPr>
      <w:bookmarkStart w:id="3" w:name="_Ref241834258"/>
      <w:r>
        <w:t xml:space="preserve">Рисунок  </w:t>
      </w:r>
      <w:fldSimple w:instr=" SEQ Рисунок_ \* ARABIC ">
        <w:r>
          <w:rPr>
            <w:noProof/>
          </w:rPr>
          <w:t>3</w:t>
        </w:r>
      </w:fldSimple>
      <w:bookmarkEnd w:id="3"/>
      <w:r w:rsidRPr="008132EA">
        <w:t xml:space="preserve"> </w:t>
      </w:r>
      <w:r w:rsidR="00EE4995" w:rsidRPr="00F1331F">
        <w:t>–</w:t>
      </w:r>
      <w:r w:rsidR="008132EA" w:rsidRPr="008132EA">
        <w:t xml:space="preserve"> Сравнение ассемблерных листингов в режиме разделенного экрана: без оптимизации (OPTBENCH_O0.cod, слева) и с оптимизацией по скорости /O2 (OPTBENCH_O2.cod, справа)</w:t>
      </w:r>
    </w:p>
    <w:p w14:paraId="11B84C95" w14:textId="77777777" w:rsidR="00DE7161" w:rsidRPr="00DE7161" w:rsidRDefault="00DE7161" w:rsidP="005F5DC5">
      <w:pPr>
        <w:pStyle w:val="23"/>
      </w:pPr>
      <w:bookmarkStart w:id="4" w:name="_Ref115260576"/>
      <w:proofErr w:type="spellStart"/>
      <w:r w:rsidRPr="00DE7161">
        <w:t>Отказ</w:t>
      </w:r>
      <w:proofErr w:type="spellEnd"/>
      <w:r w:rsidRPr="00DE7161">
        <w:t xml:space="preserve"> от </w:t>
      </w:r>
      <w:proofErr w:type="spellStart"/>
      <w:r w:rsidRPr="00DE7161">
        <w:t>циклов</w:t>
      </w:r>
      <w:bookmarkEnd w:id="4"/>
      <w:proofErr w:type="spellEnd"/>
    </w:p>
    <w:tbl>
      <w:tblPr>
        <w:tblStyle w:val="afa"/>
        <w:tblW w:w="0" w:type="auto"/>
        <w:jc w:val="center"/>
        <w:tblBorders>
          <w:insideH w:val="single" w:sz="6" w:space="0" w:color="000000" w:themeColor="text1"/>
          <w:insideV w:val="single" w:sz="6" w:space="0" w:color="000000" w:themeColor="text1"/>
        </w:tblBorders>
        <w:tblLook w:val="04A0" w:firstRow="1" w:lastRow="0" w:firstColumn="1" w:lastColumn="0" w:noHBand="0" w:noVBand="1"/>
      </w:tblPr>
      <w:tblGrid>
        <w:gridCol w:w="1516"/>
        <w:gridCol w:w="4677"/>
        <w:gridCol w:w="3719"/>
      </w:tblGrid>
      <w:tr w:rsidR="00DE7161" w:rsidRPr="00DE7161" w14:paraId="4EA36BBF" w14:textId="77777777" w:rsidTr="005079A0">
        <w:trPr>
          <w:jc w:val="center"/>
        </w:trPr>
        <w:tc>
          <w:tcPr>
            <w:tcW w:w="1516" w:type="dxa"/>
            <w:hideMark/>
          </w:tcPr>
          <w:p w14:paraId="665EB1B0" w14:textId="77777777" w:rsidR="00DE7161" w:rsidRPr="00DE7161" w:rsidRDefault="00DE7161" w:rsidP="009F6963">
            <w:pPr>
              <w:pStyle w:val="afff9"/>
            </w:pPr>
            <w:r w:rsidRPr="00DE7161">
              <w:t xml:space="preserve">Код на </w:t>
            </w:r>
            <w:proofErr w:type="spellStart"/>
            <w:r w:rsidRPr="00DE7161">
              <w:t>языке</w:t>
            </w:r>
            <w:proofErr w:type="spellEnd"/>
            <w:r w:rsidRPr="00DE7161">
              <w:t xml:space="preserve"> С</w:t>
            </w:r>
          </w:p>
        </w:tc>
        <w:tc>
          <w:tcPr>
            <w:tcW w:w="4677" w:type="dxa"/>
            <w:hideMark/>
          </w:tcPr>
          <w:p w14:paraId="59D3AAAA" w14:textId="77777777" w:rsidR="00DE7161" w:rsidRPr="00DE7161" w:rsidRDefault="00DE7161" w:rsidP="009F6963">
            <w:pPr>
              <w:pStyle w:val="afff9"/>
            </w:pPr>
            <w:r w:rsidRPr="00DE7161">
              <w:t>Неоптимизированный код</w:t>
            </w:r>
          </w:p>
        </w:tc>
        <w:tc>
          <w:tcPr>
            <w:tcW w:w="3719" w:type="dxa"/>
            <w:hideMark/>
          </w:tcPr>
          <w:p w14:paraId="28473405" w14:textId="77777777" w:rsidR="00DE7161" w:rsidRPr="00DE7161" w:rsidRDefault="00DE7161" w:rsidP="009F6963">
            <w:pPr>
              <w:pStyle w:val="afff9"/>
            </w:pPr>
            <w:r w:rsidRPr="00DE7161">
              <w:t>Оптимизированный код</w:t>
            </w:r>
          </w:p>
        </w:tc>
      </w:tr>
      <w:tr w:rsidR="00DE7161" w:rsidRPr="009F6963" w14:paraId="26FA55DB" w14:textId="77777777" w:rsidTr="005079A0">
        <w:trPr>
          <w:jc w:val="center"/>
        </w:trPr>
        <w:tc>
          <w:tcPr>
            <w:tcW w:w="1516" w:type="dxa"/>
            <w:hideMark/>
          </w:tcPr>
          <w:p w14:paraId="6E69669C" w14:textId="77777777" w:rsidR="00DE7161" w:rsidRPr="00DE7161" w:rsidRDefault="00DE7161" w:rsidP="009F6963">
            <w:pPr>
              <w:pStyle w:val="afff9"/>
            </w:pPr>
            <w:r w:rsidRPr="00DE7161">
              <w:t>for(i = 0; i &lt; 3; i++)</w:t>
            </w:r>
          </w:p>
          <w:p w14:paraId="5C9261E9" w14:textId="77777777" w:rsidR="00DE7161" w:rsidRPr="00DE7161" w:rsidRDefault="00DE7161" w:rsidP="009F6963">
            <w:pPr>
              <w:pStyle w:val="afff9"/>
            </w:pPr>
            <w:proofErr w:type="spellStart"/>
            <w:r w:rsidRPr="00DE7161">
              <w:lastRenderedPageBreak/>
              <w:t>ivector</w:t>
            </w:r>
            <w:proofErr w:type="spellEnd"/>
            <w:r w:rsidRPr="00DE7161">
              <w:t>[ i ] = 1;</w:t>
            </w:r>
          </w:p>
        </w:tc>
        <w:tc>
          <w:tcPr>
            <w:tcW w:w="4677" w:type="dxa"/>
            <w:hideMark/>
          </w:tcPr>
          <w:p w14:paraId="76C30F91" w14:textId="77777777" w:rsidR="00DE7161" w:rsidRPr="00DE7161" w:rsidRDefault="00DE7161" w:rsidP="009F6963">
            <w:pPr>
              <w:pStyle w:val="afff9"/>
            </w:pPr>
            <w:r w:rsidRPr="00DE7161">
              <w:lastRenderedPageBreak/>
              <w:t>mov</w:t>
            </w:r>
            <w:r w:rsidRPr="00DE7161">
              <w:tab/>
              <w:t xml:space="preserve"> DWORD PTR _i, 0</w:t>
            </w:r>
          </w:p>
          <w:p w14:paraId="34392B68" w14:textId="77777777" w:rsidR="00DE7161" w:rsidRPr="00DE7161" w:rsidRDefault="00DE7161" w:rsidP="009F6963">
            <w:pPr>
              <w:pStyle w:val="afff9"/>
            </w:pPr>
            <w:proofErr w:type="spellStart"/>
            <w:r w:rsidRPr="00DE7161">
              <w:t>jmp</w:t>
            </w:r>
            <w:proofErr w:type="spellEnd"/>
            <w:r w:rsidRPr="00DE7161">
              <w:tab/>
              <w:t xml:space="preserve"> SHORT $LN4@main</w:t>
            </w:r>
          </w:p>
          <w:p w14:paraId="104306D5" w14:textId="77777777" w:rsidR="00DE7161" w:rsidRPr="00DE7161" w:rsidRDefault="00DE7161" w:rsidP="009F6963">
            <w:pPr>
              <w:pStyle w:val="afff9"/>
            </w:pPr>
            <w:r w:rsidRPr="00DE7161">
              <w:t>$LN2@main:</w:t>
            </w:r>
          </w:p>
          <w:p w14:paraId="7669C8E1" w14:textId="77777777" w:rsidR="00DE7161" w:rsidRPr="00DE7161" w:rsidRDefault="00DE7161" w:rsidP="009F6963">
            <w:pPr>
              <w:pStyle w:val="afff9"/>
            </w:pPr>
            <w:r w:rsidRPr="00DE7161">
              <w:lastRenderedPageBreak/>
              <w:t>mov</w:t>
            </w:r>
            <w:r w:rsidRPr="00DE7161">
              <w:tab/>
              <w:t xml:space="preserve"> </w:t>
            </w:r>
            <w:proofErr w:type="spellStart"/>
            <w:r w:rsidRPr="00DE7161">
              <w:t>eax</w:t>
            </w:r>
            <w:proofErr w:type="spellEnd"/>
            <w:r w:rsidRPr="00DE7161">
              <w:t xml:space="preserve">, DWORD PTR _i </w:t>
            </w:r>
          </w:p>
          <w:p w14:paraId="534C6615" w14:textId="77777777" w:rsidR="00DE7161" w:rsidRPr="00DE7161" w:rsidRDefault="00DE7161" w:rsidP="009F6963">
            <w:pPr>
              <w:pStyle w:val="afff9"/>
            </w:pPr>
            <w:r w:rsidRPr="00DE7161">
              <w:t>add</w:t>
            </w:r>
            <w:r w:rsidRPr="00DE7161">
              <w:tab/>
              <w:t xml:space="preserve"> </w:t>
            </w:r>
            <w:proofErr w:type="spellStart"/>
            <w:r w:rsidRPr="00DE7161">
              <w:t>eax</w:t>
            </w:r>
            <w:proofErr w:type="spellEnd"/>
            <w:r w:rsidRPr="00DE7161">
              <w:t>, 1</w:t>
            </w:r>
          </w:p>
          <w:p w14:paraId="34F527B2" w14:textId="77777777" w:rsidR="00DE7161" w:rsidRPr="00DE7161" w:rsidRDefault="00DE7161" w:rsidP="009F6963">
            <w:pPr>
              <w:pStyle w:val="afff9"/>
            </w:pPr>
            <w:r w:rsidRPr="00DE7161">
              <w:t>mov</w:t>
            </w:r>
            <w:r w:rsidRPr="00DE7161">
              <w:tab/>
              <w:t xml:space="preserve"> DWORD PTR _i, </w:t>
            </w:r>
            <w:proofErr w:type="spellStart"/>
            <w:r w:rsidRPr="00DE7161">
              <w:t>eax</w:t>
            </w:r>
            <w:proofErr w:type="spellEnd"/>
          </w:p>
          <w:p w14:paraId="3C009901" w14:textId="77777777" w:rsidR="00DE7161" w:rsidRPr="009F6963" w:rsidRDefault="00DE7161" w:rsidP="009F6963">
            <w:pPr>
              <w:pStyle w:val="afff9"/>
              <w:rPr>
                <w:lang w:val="pl-PL"/>
              </w:rPr>
            </w:pPr>
            <w:r w:rsidRPr="009F6963">
              <w:rPr>
                <w:lang w:val="pl-PL"/>
              </w:rPr>
              <w:t>$LN4@main:</w:t>
            </w:r>
          </w:p>
          <w:p w14:paraId="7DFA7DD2" w14:textId="77777777" w:rsidR="00DE7161" w:rsidRPr="009F6963" w:rsidRDefault="00DE7161" w:rsidP="009F6963">
            <w:pPr>
              <w:pStyle w:val="afff9"/>
              <w:rPr>
                <w:lang w:val="pl-PL"/>
              </w:rPr>
            </w:pPr>
            <w:proofErr w:type="spellStart"/>
            <w:r w:rsidRPr="009F6963">
              <w:rPr>
                <w:lang w:val="pl-PL"/>
              </w:rPr>
              <w:t>cmp</w:t>
            </w:r>
            <w:proofErr w:type="spellEnd"/>
            <w:r w:rsidRPr="009F6963">
              <w:rPr>
                <w:lang w:val="pl-PL"/>
              </w:rPr>
              <w:tab/>
              <w:t xml:space="preserve"> DWORD PTR _</w:t>
            </w:r>
            <w:proofErr w:type="gramStart"/>
            <w:r w:rsidRPr="009F6963">
              <w:rPr>
                <w:lang w:val="pl-PL"/>
              </w:rPr>
              <w:t>i,</w:t>
            </w:r>
            <w:proofErr w:type="gramEnd"/>
            <w:r w:rsidRPr="009F6963">
              <w:rPr>
                <w:lang w:val="pl-PL"/>
              </w:rPr>
              <w:t xml:space="preserve"> 3 </w:t>
            </w:r>
          </w:p>
          <w:p w14:paraId="0DB9E5EA" w14:textId="77777777" w:rsidR="00DE7161" w:rsidRPr="009F6963" w:rsidRDefault="00DE7161" w:rsidP="009F6963">
            <w:pPr>
              <w:pStyle w:val="afff9"/>
              <w:rPr>
                <w:lang w:val="ru-RU"/>
              </w:rPr>
            </w:pPr>
            <w:proofErr w:type="spellStart"/>
            <w:r w:rsidRPr="00DE7161">
              <w:t>jge</w:t>
            </w:r>
            <w:proofErr w:type="spellEnd"/>
            <w:r w:rsidRPr="009F6963">
              <w:rPr>
                <w:lang w:val="ru-RU"/>
              </w:rPr>
              <w:tab/>
              <w:t xml:space="preserve"> </w:t>
            </w:r>
            <w:r w:rsidRPr="00DE7161">
              <w:t>SHORT</w:t>
            </w:r>
            <w:r w:rsidRPr="009F6963">
              <w:rPr>
                <w:lang w:val="ru-RU"/>
              </w:rPr>
              <w:t xml:space="preserve"> $</w:t>
            </w:r>
            <w:r w:rsidRPr="00DE7161">
              <w:t>LN</w:t>
            </w:r>
            <w:r w:rsidRPr="009F6963">
              <w:rPr>
                <w:lang w:val="ru-RU"/>
              </w:rPr>
              <w:t>3@</w:t>
            </w:r>
            <w:r w:rsidRPr="00DE7161">
              <w:t>main</w:t>
            </w:r>
            <w:r w:rsidRPr="009F6963">
              <w:rPr>
                <w:lang w:val="ru-RU"/>
              </w:rPr>
              <w:t xml:space="preserve">  //если первый операнд БОЛЬШЕ второго операнда или РАВЕН</w:t>
            </w:r>
          </w:p>
          <w:p w14:paraId="2FB608F7" w14:textId="77777777" w:rsidR="00DE7161" w:rsidRPr="00DE7161" w:rsidRDefault="00DE7161" w:rsidP="009F6963">
            <w:pPr>
              <w:pStyle w:val="afff9"/>
            </w:pPr>
            <w:r w:rsidRPr="00DE7161">
              <w:t>mov</w:t>
            </w:r>
            <w:r w:rsidRPr="00DE7161">
              <w:tab/>
              <w:t xml:space="preserve"> </w:t>
            </w:r>
            <w:proofErr w:type="spellStart"/>
            <w:r w:rsidRPr="00DE7161">
              <w:t>eax</w:t>
            </w:r>
            <w:proofErr w:type="spellEnd"/>
            <w:r w:rsidRPr="00DE7161">
              <w:t>, DWORD PTR _i</w:t>
            </w:r>
          </w:p>
          <w:p w14:paraId="7582C617" w14:textId="77777777" w:rsidR="00DE7161" w:rsidRPr="00DE7161" w:rsidRDefault="00DE7161" w:rsidP="009F6963">
            <w:pPr>
              <w:pStyle w:val="afff9"/>
            </w:pPr>
            <w:r w:rsidRPr="00DE7161">
              <w:t>mov</w:t>
            </w:r>
            <w:r w:rsidRPr="00DE7161">
              <w:tab/>
              <w:t xml:space="preserve"> DWORD PTR _</w:t>
            </w:r>
            <w:proofErr w:type="spellStart"/>
            <w:r w:rsidRPr="00DE7161">
              <w:t>ivector</w:t>
            </w:r>
            <w:proofErr w:type="spellEnd"/>
            <w:r w:rsidRPr="00DE7161">
              <w:t>[</w:t>
            </w:r>
            <w:proofErr w:type="spellStart"/>
            <w:r w:rsidRPr="00DE7161">
              <w:t>eax</w:t>
            </w:r>
            <w:proofErr w:type="spellEnd"/>
            <w:r w:rsidRPr="00DE7161">
              <w:t>*4], 1</w:t>
            </w:r>
          </w:p>
          <w:p w14:paraId="34F662CE" w14:textId="77777777" w:rsidR="00DE7161" w:rsidRPr="00DE7161" w:rsidRDefault="00DE7161" w:rsidP="009F6963">
            <w:pPr>
              <w:pStyle w:val="afff9"/>
            </w:pPr>
            <w:proofErr w:type="spellStart"/>
            <w:r w:rsidRPr="00DE7161">
              <w:t>jmp</w:t>
            </w:r>
            <w:proofErr w:type="spellEnd"/>
            <w:r w:rsidRPr="00DE7161">
              <w:tab/>
              <w:t xml:space="preserve"> SHORT $LN2@main</w:t>
            </w:r>
          </w:p>
          <w:p w14:paraId="6B395BD0" w14:textId="77777777" w:rsidR="00DE7161" w:rsidRPr="00DE7161" w:rsidRDefault="00DE7161" w:rsidP="009F6963">
            <w:pPr>
              <w:pStyle w:val="afff9"/>
            </w:pPr>
            <w:r w:rsidRPr="00DE7161">
              <w:t>$LN3@main:</w:t>
            </w:r>
          </w:p>
        </w:tc>
        <w:tc>
          <w:tcPr>
            <w:tcW w:w="3719" w:type="dxa"/>
            <w:hideMark/>
          </w:tcPr>
          <w:p w14:paraId="128438BF" w14:textId="77777777" w:rsidR="00DE7161" w:rsidRPr="009F6963" w:rsidRDefault="00DE7161" w:rsidP="009F6963">
            <w:pPr>
              <w:pStyle w:val="afff9"/>
              <w:rPr>
                <w:lang w:val="fr-FR"/>
              </w:rPr>
            </w:pPr>
            <w:proofErr w:type="spellStart"/>
            <w:proofErr w:type="gramStart"/>
            <w:r w:rsidRPr="009F6963">
              <w:rPr>
                <w:lang w:val="fr-FR"/>
              </w:rPr>
              <w:lastRenderedPageBreak/>
              <w:t>xor</w:t>
            </w:r>
            <w:proofErr w:type="spellEnd"/>
            <w:proofErr w:type="gramEnd"/>
            <w:r w:rsidRPr="009F6963">
              <w:rPr>
                <w:lang w:val="fr-FR"/>
              </w:rPr>
              <w:tab/>
              <w:t xml:space="preserve"> </w:t>
            </w:r>
            <w:proofErr w:type="spellStart"/>
            <w:r w:rsidRPr="009F6963">
              <w:rPr>
                <w:lang w:val="fr-FR"/>
              </w:rPr>
              <w:t>esi</w:t>
            </w:r>
            <w:proofErr w:type="spellEnd"/>
            <w:r w:rsidRPr="009F6963">
              <w:rPr>
                <w:lang w:val="fr-FR"/>
              </w:rPr>
              <w:t xml:space="preserve">, </w:t>
            </w:r>
            <w:proofErr w:type="spellStart"/>
            <w:r w:rsidRPr="009F6963">
              <w:rPr>
                <w:lang w:val="fr-FR"/>
              </w:rPr>
              <w:t>esi</w:t>
            </w:r>
            <w:proofErr w:type="spellEnd"/>
            <w:r w:rsidRPr="009F6963">
              <w:rPr>
                <w:lang w:val="fr-FR"/>
              </w:rPr>
              <w:tab/>
            </w:r>
            <w:r w:rsidRPr="009F6963">
              <w:rPr>
                <w:lang w:val="fr-FR"/>
              </w:rPr>
              <w:tab/>
            </w:r>
          </w:p>
          <w:p w14:paraId="7581A65D" w14:textId="77777777" w:rsidR="00DE7161" w:rsidRPr="009F6963" w:rsidRDefault="00DE7161" w:rsidP="009F6963">
            <w:pPr>
              <w:pStyle w:val="afff9"/>
              <w:rPr>
                <w:lang w:val="fr-FR"/>
              </w:rPr>
            </w:pPr>
            <w:proofErr w:type="spellStart"/>
            <w:proofErr w:type="gramStart"/>
            <w:r w:rsidRPr="009F6963">
              <w:rPr>
                <w:lang w:val="fr-FR"/>
              </w:rPr>
              <w:t>xor</w:t>
            </w:r>
            <w:proofErr w:type="spellEnd"/>
            <w:proofErr w:type="gramEnd"/>
            <w:r w:rsidRPr="009F6963">
              <w:rPr>
                <w:lang w:val="fr-FR"/>
              </w:rPr>
              <w:tab/>
              <w:t xml:space="preserve"> </w:t>
            </w:r>
            <w:proofErr w:type="spellStart"/>
            <w:r w:rsidRPr="009F6963">
              <w:rPr>
                <w:lang w:val="fr-FR"/>
              </w:rPr>
              <w:t>ebx</w:t>
            </w:r>
            <w:proofErr w:type="spellEnd"/>
            <w:r w:rsidRPr="009F6963">
              <w:rPr>
                <w:lang w:val="fr-FR"/>
              </w:rPr>
              <w:t xml:space="preserve">, </w:t>
            </w:r>
            <w:proofErr w:type="spellStart"/>
            <w:r w:rsidRPr="009F6963">
              <w:rPr>
                <w:lang w:val="fr-FR"/>
              </w:rPr>
              <w:t>ebx</w:t>
            </w:r>
            <w:proofErr w:type="spellEnd"/>
            <w:r w:rsidRPr="009F6963">
              <w:rPr>
                <w:lang w:val="fr-FR"/>
              </w:rPr>
              <w:t xml:space="preserve"> </w:t>
            </w:r>
            <w:r w:rsidRPr="009F6963">
              <w:rPr>
                <w:lang w:val="fr-FR"/>
              </w:rPr>
              <w:tab/>
            </w:r>
          </w:p>
          <w:p w14:paraId="09D839B8" w14:textId="77777777" w:rsidR="00DE7161" w:rsidRPr="009F6963" w:rsidRDefault="00DE7161" w:rsidP="009F6963">
            <w:pPr>
              <w:pStyle w:val="afff9"/>
              <w:rPr>
                <w:lang w:val="fr-FR"/>
              </w:rPr>
            </w:pPr>
            <w:proofErr w:type="gramStart"/>
            <w:r w:rsidRPr="009F6963">
              <w:rPr>
                <w:lang w:val="fr-FR"/>
              </w:rPr>
              <w:t>mov</w:t>
            </w:r>
            <w:proofErr w:type="gramEnd"/>
            <w:r w:rsidRPr="009F6963">
              <w:rPr>
                <w:lang w:val="fr-FR"/>
              </w:rPr>
              <w:tab/>
              <w:t xml:space="preserve"> </w:t>
            </w:r>
            <w:proofErr w:type="spellStart"/>
            <w:r w:rsidRPr="009F6963">
              <w:rPr>
                <w:lang w:val="fr-FR"/>
              </w:rPr>
              <w:t>eax</w:t>
            </w:r>
            <w:proofErr w:type="spellEnd"/>
            <w:r w:rsidRPr="009F6963">
              <w:rPr>
                <w:lang w:val="fr-FR"/>
              </w:rPr>
              <w:t xml:space="preserve">, </w:t>
            </w:r>
            <w:proofErr w:type="spellStart"/>
            <w:r w:rsidRPr="009F6963">
              <w:rPr>
                <w:lang w:val="fr-FR"/>
              </w:rPr>
              <w:t>esi</w:t>
            </w:r>
            <w:proofErr w:type="spellEnd"/>
            <w:r w:rsidRPr="009F6963">
              <w:rPr>
                <w:lang w:val="fr-FR"/>
              </w:rPr>
              <w:tab/>
            </w:r>
            <w:r w:rsidRPr="009F6963">
              <w:rPr>
                <w:lang w:val="fr-FR"/>
              </w:rPr>
              <w:tab/>
              <w:t>//</w:t>
            </w:r>
            <w:proofErr w:type="spellStart"/>
            <w:r w:rsidRPr="009F6963">
              <w:rPr>
                <w:lang w:val="fr-FR"/>
              </w:rPr>
              <w:t>eax</w:t>
            </w:r>
            <w:proofErr w:type="spellEnd"/>
            <w:r w:rsidRPr="009F6963">
              <w:rPr>
                <w:lang w:val="fr-FR"/>
              </w:rPr>
              <w:t xml:space="preserve"> 0</w:t>
            </w:r>
          </w:p>
          <w:p w14:paraId="472B0C1A" w14:textId="77777777" w:rsidR="00DE7161" w:rsidRPr="009F6963" w:rsidRDefault="00DE7161" w:rsidP="009F6963">
            <w:pPr>
              <w:pStyle w:val="afff9"/>
              <w:rPr>
                <w:lang w:val="fr-FR"/>
              </w:rPr>
            </w:pPr>
            <w:proofErr w:type="spellStart"/>
            <w:proofErr w:type="gramStart"/>
            <w:r w:rsidRPr="009F6963">
              <w:rPr>
                <w:lang w:val="fr-FR"/>
              </w:rPr>
              <w:lastRenderedPageBreak/>
              <w:t>inc</w:t>
            </w:r>
            <w:proofErr w:type="spellEnd"/>
            <w:proofErr w:type="gramEnd"/>
            <w:r w:rsidRPr="009F6963">
              <w:rPr>
                <w:lang w:val="fr-FR"/>
              </w:rPr>
              <w:tab/>
              <w:t xml:space="preserve"> </w:t>
            </w:r>
            <w:proofErr w:type="spellStart"/>
            <w:r w:rsidRPr="009F6963">
              <w:rPr>
                <w:lang w:val="fr-FR"/>
              </w:rPr>
              <w:t>ebx</w:t>
            </w:r>
            <w:proofErr w:type="spellEnd"/>
            <w:r w:rsidRPr="009F6963">
              <w:rPr>
                <w:lang w:val="fr-FR"/>
              </w:rPr>
              <w:t xml:space="preserve">                       // </w:t>
            </w:r>
            <w:proofErr w:type="spellStart"/>
            <w:r w:rsidRPr="009F6963">
              <w:rPr>
                <w:lang w:val="fr-FR"/>
              </w:rPr>
              <w:t>ebx</w:t>
            </w:r>
            <w:proofErr w:type="spellEnd"/>
            <w:r w:rsidRPr="009F6963">
              <w:rPr>
                <w:lang w:val="fr-FR"/>
              </w:rPr>
              <w:t xml:space="preserve"> +1=1</w:t>
            </w:r>
          </w:p>
          <w:p w14:paraId="597C2D7E" w14:textId="77777777" w:rsidR="00DE7161" w:rsidRPr="00DE7161" w:rsidRDefault="00DE7161" w:rsidP="009F6963">
            <w:pPr>
              <w:pStyle w:val="afff9"/>
            </w:pPr>
            <w:r w:rsidRPr="00DE7161">
              <w:t>$LL4@main:</w:t>
            </w:r>
          </w:p>
          <w:p w14:paraId="0BEA11C5" w14:textId="77777777" w:rsidR="00DE7161" w:rsidRPr="00DE7161" w:rsidRDefault="00DE7161" w:rsidP="009F6963">
            <w:pPr>
              <w:pStyle w:val="afff9"/>
            </w:pPr>
            <w:r w:rsidRPr="00DE7161">
              <w:t>mov</w:t>
            </w:r>
            <w:r w:rsidRPr="00DE7161">
              <w:tab/>
              <w:t xml:space="preserve"> DWORD PTR _</w:t>
            </w:r>
            <w:proofErr w:type="spellStart"/>
            <w:r w:rsidRPr="00DE7161">
              <w:t>ivector</w:t>
            </w:r>
            <w:proofErr w:type="spellEnd"/>
            <w:r w:rsidRPr="00DE7161">
              <w:t>[</w:t>
            </w:r>
            <w:proofErr w:type="spellStart"/>
            <w:r w:rsidRPr="00DE7161">
              <w:t>eax</w:t>
            </w:r>
            <w:proofErr w:type="spellEnd"/>
            <w:r w:rsidRPr="00DE7161">
              <w:t xml:space="preserve">*4], </w:t>
            </w:r>
            <w:proofErr w:type="spellStart"/>
            <w:r w:rsidRPr="00DE7161">
              <w:t>ebx</w:t>
            </w:r>
            <w:proofErr w:type="spellEnd"/>
          </w:p>
          <w:p w14:paraId="2DB8619F" w14:textId="77777777" w:rsidR="00DE7161" w:rsidRPr="009F6963" w:rsidRDefault="00DE7161" w:rsidP="009F6963">
            <w:pPr>
              <w:pStyle w:val="afff9"/>
              <w:rPr>
                <w:lang w:val="ru-RU"/>
              </w:rPr>
            </w:pPr>
            <w:proofErr w:type="spellStart"/>
            <w:r w:rsidRPr="00DE7161">
              <w:t>inc</w:t>
            </w:r>
            <w:proofErr w:type="spellEnd"/>
            <w:r w:rsidRPr="009F6963">
              <w:rPr>
                <w:lang w:val="ru-RU"/>
              </w:rPr>
              <w:tab/>
              <w:t xml:space="preserve"> </w:t>
            </w:r>
            <w:proofErr w:type="spellStart"/>
            <w:r w:rsidRPr="00DE7161">
              <w:t>eax</w:t>
            </w:r>
            <w:proofErr w:type="spellEnd"/>
          </w:p>
          <w:p w14:paraId="1585ED4D" w14:textId="77777777" w:rsidR="00DE7161" w:rsidRPr="009F6963" w:rsidRDefault="00DE7161" w:rsidP="009F6963">
            <w:pPr>
              <w:pStyle w:val="afff9"/>
              <w:rPr>
                <w:lang w:val="ru-RU"/>
              </w:rPr>
            </w:pPr>
            <w:proofErr w:type="spellStart"/>
            <w:r w:rsidRPr="00DE7161">
              <w:t>cmp</w:t>
            </w:r>
            <w:proofErr w:type="spellEnd"/>
            <w:r w:rsidRPr="009F6963">
              <w:rPr>
                <w:lang w:val="ru-RU"/>
              </w:rPr>
              <w:tab/>
              <w:t xml:space="preserve"> </w:t>
            </w:r>
            <w:proofErr w:type="spellStart"/>
            <w:r w:rsidRPr="00DE7161">
              <w:t>eax</w:t>
            </w:r>
            <w:proofErr w:type="spellEnd"/>
            <w:r w:rsidRPr="009F6963">
              <w:rPr>
                <w:lang w:val="ru-RU"/>
              </w:rPr>
              <w:t>, 3</w:t>
            </w:r>
          </w:p>
          <w:p w14:paraId="4DED62F6" w14:textId="77777777" w:rsidR="00DE7161" w:rsidRPr="009F6963" w:rsidRDefault="00DE7161" w:rsidP="009F6963">
            <w:pPr>
              <w:pStyle w:val="afff9"/>
              <w:rPr>
                <w:lang w:val="ru-RU"/>
              </w:rPr>
            </w:pPr>
            <w:proofErr w:type="spellStart"/>
            <w:r w:rsidRPr="00DE7161">
              <w:t>jl</w:t>
            </w:r>
            <w:proofErr w:type="spellEnd"/>
            <w:r w:rsidRPr="009F6963">
              <w:rPr>
                <w:lang w:val="ru-RU"/>
              </w:rPr>
              <w:tab/>
              <w:t xml:space="preserve"> </w:t>
            </w:r>
            <w:r w:rsidRPr="00DE7161">
              <w:t>SHORT</w:t>
            </w:r>
            <w:r w:rsidRPr="009F6963">
              <w:rPr>
                <w:lang w:val="ru-RU"/>
              </w:rPr>
              <w:t xml:space="preserve"> $</w:t>
            </w:r>
            <w:r w:rsidRPr="00DE7161">
              <w:t>LL</w:t>
            </w:r>
            <w:r w:rsidRPr="009F6963">
              <w:rPr>
                <w:lang w:val="ru-RU"/>
              </w:rPr>
              <w:t>4@</w:t>
            </w:r>
            <w:r w:rsidRPr="00DE7161">
              <w:t>main</w:t>
            </w:r>
            <w:r w:rsidRPr="009F6963">
              <w:rPr>
                <w:lang w:val="ru-RU"/>
              </w:rPr>
              <w:t xml:space="preserve"> //Если первый операнд меньше второго</w:t>
            </w:r>
          </w:p>
        </w:tc>
      </w:tr>
    </w:tbl>
    <w:p w14:paraId="12EB15B6" w14:textId="5958BAED" w:rsidR="00DE7161" w:rsidRPr="005079A0" w:rsidRDefault="005079A0" w:rsidP="005079A0">
      <w:pPr>
        <w:pStyle w:val="140"/>
        <w:rPr>
          <w:lang w:val="ru-RU"/>
        </w:rPr>
      </w:pPr>
      <w:r w:rsidRPr="005079A0">
        <w:rPr>
          <w:lang w:val="ru-RU"/>
        </w:rPr>
        <w:lastRenderedPageBreak/>
        <w:t xml:space="preserve">При включении оптимизации переменная </w:t>
      </w:r>
      <w:r w:rsidRPr="005079A0">
        <w:t>i</w:t>
      </w:r>
      <w:r w:rsidRPr="005079A0">
        <w:rPr>
          <w:lang w:val="ru-RU"/>
        </w:rPr>
        <w:t xml:space="preserve"> не размещается в оперативной памяти (стеке), её роль полностью выполняет 32-битный регистр </w:t>
      </w:r>
      <w:r w:rsidRPr="005079A0">
        <w:t>EAX</w:t>
      </w:r>
      <w:r w:rsidRPr="005079A0">
        <w:rPr>
          <w:lang w:val="ru-RU"/>
        </w:rPr>
        <w:t xml:space="preserve">. Команда сложения </w:t>
      </w:r>
      <w:r w:rsidRPr="005079A0">
        <w:t>add</w:t>
      </w:r>
      <w:r w:rsidRPr="005079A0">
        <w:rPr>
          <w:lang w:val="ru-RU"/>
        </w:rPr>
        <w:t xml:space="preserve"> заменена на более быструю инструкцию инкремента </w:t>
      </w:r>
      <w:proofErr w:type="spellStart"/>
      <w:r w:rsidRPr="005079A0">
        <w:t>inc</w:t>
      </w:r>
      <w:proofErr w:type="spellEnd"/>
      <w:r w:rsidRPr="005079A0">
        <w:rPr>
          <w:lang w:val="ru-RU"/>
        </w:rPr>
        <w:t xml:space="preserve">. Присваиваемое значение хранится в регистре </w:t>
      </w:r>
      <w:r w:rsidRPr="005079A0">
        <w:t>EBX</w:t>
      </w:r>
      <w:r w:rsidRPr="005079A0">
        <w:rPr>
          <w:lang w:val="ru-RU"/>
        </w:rPr>
        <w:t xml:space="preserve">. Также убран лишний безусловный переход </w:t>
      </w:r>
      <w:proofErr w:type="spellStart"/>
      <w:r w:rsidRPr="005079A0">
        <w:t>jmp</w:t>
      </w:r>
      <w:proofErr w:type="spellEnd"/>
      <w:r w:rsidRPr="005079A0">
        <w:rPr>
          <w:lang w:val="ru-RU"/>
        </w:rPr>
        <w:t xml:space="preserve"> в начале цикла — проверка условия </w:t>
      </w:r>
      <w:proofErr w:type="spellStart"/>
      <w:r w:rsidRPr="005079A0">
        <w:t>cmp</w:t>
      </w:r>
      <w:proofErr w:type="spellEnd"/>
      <w:r w:rsidRPr="005079A0">
        <w:rPr>
          <w:lang w:val="ru-RU"/>
        </w:rPr>
        <w:t xml:space="preserve"> и условный переход </w:t>
      </w:r>
      <w:proofErr w:type="spellStart"/>
      <w:r w:rsidRPr="005079A0">
        <w:t>jl</w:t>
      </w:r>
      <w:proofErr w:type="spellEnd"/>
      <w:r w:rsidRPr="005079A0">
        <w:rPr>
          <w:lang w:val="ru-RU"/>
        </w:rPr>
        <w:t xml:space="preserve"> располагаются в конце тела цикла.</w:t>
      </w:r>
      <w:r w:rsidR="00DE7161" w:rsidRPr="005079A0">
        <w:rPr>
          <w:lang w:val="ru-RU"/>
        </w:rPr>
        <w:t xml:space="preserve"> </w:t>
      </w:r>
    </w:p>
    <w:p w14:paraId="3D02C634" w14:textId="77777777" w:rsidR="005079A0" w:rsidRPr="005079A0" w:rsidRDefault="005079A0" w:rsidP="00DE7161">
      <w:pPr>
        <w:spacing w:line="240" w:lineRule="auto"/>
        <w:ind w:firstLine="0"/>
        <w:rPr>
          <w:rFonts w:eastAsia="Times New Roman" w:cs="Times New Roman"/>
        </w:rPr>
      </w:pPr>
    </w:p>
    <w:p w14:paraId="5FACA648" w14:textId="77777777" w:rsidR="00DE7161" w:rsidRPr="00DE7161" w:rsidRDefault="00DE7161" w:rsidP="005F5DC5">
      <w:pPr>
        <w:pStyle w:val="23"/>
      </w:pPr>
      <w:proofErr w:type="spellStart"/>
      <w:r w:rsidRPr="00DE7161">
        <w:t>Переприсваивание</w:t>
      </w:r>
      <w:proofErr w:type="spellEnd"/>
    </w:p>
    <w:tbl>
      <w:tblPr>
        <w:tblStyle w:val="afa"/>
        <w:tblW w:w="0" w:type="auto"/>
        <w:jc w:val="center"/>
        <w:tblLook w:val="04A0" w:firstRow="1" w:lastRow="0" w:firstColumn="1" w:lastColumn="0" w:noHBand="0" w:noVBand="1"/>
      </w:tblPr>
      <w:tblGrid>
        <w:gridCol w:w="2061"/>
        <w:gridCol w:w="3759"/>
        <w:gridCol w:w="4092"/>
      </w:tblGrid>
      <w:tr w:rsidR="00DE7161" w:rsidRPr="00E71E31" w14:paraId="1777CA3A" w14:textId="77777777" w:rsidTr="0067324A">
        <w:trPr>
          <w:jc w:val="center"/>
        </w:trPr>
        <w:tc>
          <w:tcPr>
            <w:tcW w:w="2268" w:type="dxa"/>
            <w:hideMark/>
          </w:tcPr>
          <w:p w14:paraId="7D73F6B6" w14:textId="77777777" w:rsidR="00DE7161" w:rsidRPr="00E71E31" w:rsidRDefault="00DE7161" w:rsidP="00E71E31">
            <w:pPr>
              <w:pStyle w:val="afff9"/>
            </w:pPr>
            <w:r w:rsidRPr="00E71E31">
              <w:t xml:space="preserve">Код на </w:t>
            </w:r>
            <w:proofErr w:type="spellStart"/>
            <w:r w:rsidRPr="00E71E31">
              <w:t>языке</w:t>
            </w:r>
            <w:proofErr w:type="spellEnd"/>
            <w:r w:rsidRPr="00E71E31">
              <w:t xml:space="preserve"> С</w:t>
            </w:r>
          </w:p>
        </w:tc>
        <w:tc>
          <w:tcPr>
            <w:tcW w:w="3969" w:type="dxa"/>
            <w:hideMark/>
          </w:tcPr>
          <w:p w14:paraId="64CCAD29" w14:textId="77777777" w:rsidR="00DE7161" w:rsidRPr="00E71E31" w:rsidRDefault="00DE7161" w:rsidP="00E71E31">
            <w:pPr>
              <w:pStyle w:val="afff9"/>
            </w:pPr>
            <w:proofErr w:type="spellStart"/>
            <w:r w:rsidRPr="00E71E31">
              <w:t>Неоптимизированный</w:t>
            </w:r>
            <w:proofErr w:type="spellEnd"/>
            <w:r w:rsidRPr="00E71E31">
              <w:t xml:space="preserve"> код</w:t>
            </w:r>
          </w:p>
        </w:tc>
        <w:tc>
          <w:tcPr>
            <w:tcW w:w="4395" w:type="dxa"/>
            <w:hideMark/>
          </w:tcPr>
          <w:p w14:paraId="1B1BE047" w14:textId="77777777" w:rsidR="00DE7161" w:rsidRPr="00E71E31" w:rsidRDefault="00DE7161" w:rsidP="00E71E31">
            <w:pPr>
              <w:pStyle w:val="afff9"/>
            </w:pPr>
            <w:proofErr w:type="spellStart"/>
            <w:r w:rsidRPr="00E71E31">
              <w:t>Оптимизированный</w:t>
            </w:r>
            <w:proofErr w:type="spellEnd"/>
            <w:r w:rsidRPr="00E71E31">
              <w:t xml:space="preserve"> код</w:t>
            </w:r>
          </w:p>
        </w:tc>
      </w:tr>
      <w:tr w:rsidR="00DE7161" w:rsidRPr="00EE4995" w14:paraId="7DE0BC97" w14:textId="77777777" w:rsidTr="0067324A">
        <w:trPr>
          <w:trHeight w:val="886"/>
          <w:jc w:val="center"/>
        </w:trPr>
        <w:tc>
          <w:tcPr>
            <w:tcW w:w="2268" w:type="dxa"/>
            <w:hideMark/>
          </w:tcPr>
          <w:p w14:paraId="6995E304" w14:textId="77777777" w:rsidR="00DE7161" w:rsidRPr="00E71E31" w:rsidRDefault="00DE7161" w:rsidP="00E71E31">
            <w:pPr>
              <w:pStyle w:val="afff9"/>
            </w:pPr>
            <w:r w:rsidRPr="00E71E31">
              <w:t>i2 = 5;</w:t>
            </w:r>
          </w:p>
          <w:p w14:paraId="36330963" w14:textId="77777777" w:rsidR="00DE7161" w:rsidRPr="00E71E31" w:rsidRDefault="00DE7161" w:rsidP="00E71E31">
            <w:pPr>
              <w:pStyle w:val="afff9"/>
            </w:pPr>
            <w:r w:rsidRPr="00E71E31">
              <w:t>j4 = 6;</w:t>
            </w:r>
          </w:p>
          <w:p w14:paraId="5EFBFB3F" w14:textId="77777777" w:rsidR="00DE7161" w:rsidRPr="00E71E31" w:rsidRDefault="00DE7161" w:rsidP="00E71E31">
            <w:pPr>
              <w:pStyle w:val="afff9"/>
            </w:pPr>
            <w:r w:rsidRPr="00E71E31">
              <w:t>i2 = j4;</w:t>
            </w:r>
          </w:p>
        </w:tc>
        <w:tc>
          <w:tcPr>
            <w:tcW w:w="3969" w:type="dxa"/>
            <w:hideMark/>
          </w:tcPr>
          <w:p w14:paraId="03E28964" w14:textId="77777777" w:rsidR="00DE7161" w:rsidRPr="00E71E31" w:rsidRDefault="00DE7161" w:rsidP="00E71E31">
            <w:pPr>
              <w:pStyle w:val="afff9"/>
            </w:pPr>
            <w:r w:rsidRPr="00E71E31">
              <w:t>mov</w:t>
            </w:r>
            <w:r w:rsidRPr="00E71E31">
              <w:tab/>
              <w:t xml:space="preserve"> DWORD PTR _i2, 5</w:t>
            </w:r>
          </w:p>
          <w:p w14:paraId="24BD6B37" w14:textId="77777777" w:rsidR="00DE7161" w:rsidRPr="00E71E31" w:rsidRDefault="00DE7161" w:rsidP="00E71E31">
            <w:pPr>
              <w:pStyle w:val="afff9"/>
            </w:pPr>
            <w:r w:rsidRPr="00E71E31">
              <w:t>mov</w:t>
            </w:r>
            <w:r w:rsidRPr="00E71E31">
              <w:tab/>
              <w:t xml:space="preserve"> DWORD PTR _j4, 6</w:t>
            </w:r>
          </w:p>
          <w:p w14:paraId="11C6E511" w14:textId="77777777" w:rsidR="00DE7161" w:rsidRPr="00E71E31" w:rsidRDefault="00DE7161" w:rsidP="00E71E31">
            <w:pPr>
              <w:pStyle w:val="afff9"/>
            </w:pPr>
            <w:r w:rsidRPr="00E71E31">
              <w:t>mov</w:t>
            </w:r>
            <w:r w:rsidRPr="00E71E31">
              <w:tab/>
              <w:t xml:space="preserve"> </w:t>
            </w:r>
            <w:proofErr w:type="spellStart"/>
            <w:r w:rsidRPr="00E71E31">
              <w:t>eax</w:t>
            </w:r>
            <w:proofErr w:type="spellEnd"/>
            <w:r w:rsidRPr="00E71E31">
              <w:t>, DWORD PTR _j4</w:t>
            </w:r>
          </w:p>
          <w:p w14:paraId="164E669D" w14:textId="77777777" w:rsidR="00DE7161" w:rsidRPr="00E71E31" w:rsidRDefault="00DE7161" w:rsidP="00E71E31">
            <w:pPr>
              <w:pStyle w:val="afff9"/>
            </w:pPr>
            <w:r w:rsidRPr="00E71E31">
              <w:t>mov</w:t>
            </w:r>
            <w:r w:rsidRPr="00E71E31">
              <w:tab/>
              <w:t xml:space="preserve"> DWORD PTR _i2, </w:t>
            </w:r>
            <w:proofErr w:type="spellStart"/>
            <w:r w:rsidRPr="00E71E31">
              <w:t>eax</w:t>
            </w:r>
            <w:proofErr w:type="spellEnd"/>
          </w:p>
        </w:tc>
        <w:tc>
          <w:tcPr>
            <w:tcW w:w="4395" w:type="dxa"/>
            <w:hideMark/>
          </w:tcPr>
          <w:p w14:paraId="58C359AB" w14:textId="77777777" w:rsidR="00DE7161" w:rsidRPr="00E71E31" w:rsidRDefault="00DE7161" w:rsidP="00E71E31">
            <w:pPr>
              <w:pStyle w:val="afff9"/>
            </w:pPr>
            <w:r w:rsidRPr="00E71E31">
              <w:t>push</w:t>
            </w:r>
            <w:r w:rsidRPr="00E71E31">
              <w:tab/>
              <w:t xml:space="preserve"> 6</w:t>
            </w:r>
          </w:p>
          <w:p w14:paraId="5953DDA5" w14:textId="77777777" w:rsidR="00DE7161" w:rsidRPr="00E71E31" w:rsidRDefault="00DE7161" w:rsidP="00E71E31">
            <w:pPr>
              <w:pStyle w:val="afff9"/>
            </w:pPr>
            <w:r w:rsidRPr="00E71E31">
              <w:t>pop</w:t>
            </w:r>
            <w:r w:rsidRPr="00E71E31">
              <w:tab/>
              <w:t xml:space="preserve"> </w:t>
            </w:r>
            <w:proofErr w:type="spellStart"/>
            <w:r w:rsidRPr="00E71E31">
              <w:t>edx</w:t>
            </w:r>
            <w:proofErr w:type="spellEnd"/>
          </w:p>
          <w:p w14:paraId="016AEBB2" w14:textId="77777777" w:rsidR="00DE7161" w:rsidRPr="00E71E31" w:rsidRDefault="00DE7161" w:rsidP="00E71E31">
            <w:pPr>
              <w:pStyle w:val="afff9"/>
            </w:pPr>
            <w:r w:rsidRPr="00E71E31">
              <w:t>mov</w:t>
            </w:r>
            <w:r w:rsidRPr="00E71E31">
              <w:tab/>
              <w:t xml:space="preserve"> DWORD PTR _i2, </w:t>
            </w:r>
            <w:proofErr w:type="spellStart"/>
            <w:r w:rsidRPr="00E71E31">
              <w:t>edx</w:t>
            </w:r>
            <w:proofErr w:type="spellEnd"/>
          </w:p>
        </w:tc>
      </w:tr>
    </w:tbl>
    <w:p w14:paraId="31AFDE26" w14:textId="77777777" w:rsidR="00DE7161" w:rsidRDefault="00DE7161" w:rsidP="00DC592F">
      <w:pPr>
        <w:pStyle w:val="140"/>
      </w:pPr>
      <w:r w:rsidRPr="00EE4995">
        <w:rPr>
          <w:lang w:val="ru-RU"/>
        </w:rPr>
        <w:t xml:space="preserve">В оптимизированном коде не происходит первое присваивание переменной </w:t>
      </w:r>
      <w:r w:rsidRPr="00DE7161">
        <w:t>i</w:t>
      </w:r>
      <w:r w:rsidRPr="00EE4995">
        <w:rPr>
          <w:lang w:val="ru-RU"/>
        </w:rPr>
        <w:t xml:space="preserve">2 значение 5. Число 6 записывается в регистр </w:t>
      </w:r>
      <w:proofErr w:type="spellStart"/>
      <w:r w:rsidRPr="00DE7161">
        <w:t>edx</w:t>
      </w:r>
      <w:proofErr w:type="spellEnd"/>
      <w:r w:rsidRPr="00EE4995">
        <w:rPr>
          <w:lang w:val="ru-RU"/>
        </w:rPr>
        <w:t xml:space="preserve">, присваивание переменной </w:t>
      </w:r>
      <w:r w:rsidRPr="00DE7161">
        <w:t>i</w:t>
      </w:r>
      <w:r w:rsidRPr="00EE4995">
        <w:rPr>
          <w:lang w:val="ru-RU"/>
        </w:rPr>
        <w:t xml:space="preserve">2 происходит через регистр </w:t>
      </w:r>
      <w:proofErr w:type="spellStart"/>
      <w:r w:rsidRPr="00DE7161">
        <w:t>edx</w:t>
      </w:r>
      <w:proofErr w:type="spellEnd"/>
      <w:r w:rsidRPr="00EE4995">
        <w:rPr>
          <w:lang w:val="ru-RU"/>
        </w:rPr>
        <w:t xml:space="preserve">. Присваивание значения переменной </w:t>
      </w:r>
      <w:r w:rsidRPr="00DE7161">
        <w:t>j</w:t>
      </w:r>
      <w:r w:rsidRPr="00EE4995">
        <w:rPr>
          <w:lang w:val="ru-RU"/>
        </w:rPr>
        <w:t xml:space="preserve">4 на этом </w:t>
      </w:r>
      <w:r w:rsidRPr="00EE4995">
        <w:rPr>
          <w:lang w:val="ru-RU"/>
        </w:rPr>
        <w:lastRenderedPageBreak/>
        <w:t xml:space="preserve">участке кода не осуществляется. </w:t>
      </w:r>
      <w:r w:rsidRPr="00DE7161">
        <w:t xml:space="preserve">В неоптимизированном коде происходит каждое отдельное присваивание. </w:t>
      </w:r>
    </w:p>
    <w:p w14:paraId="228A98CA" w14:textId="77777777" w:rsidR="00DC592F" w:rsidRPr="00DC592F" w:rsidRDefault="00DC592F" w:rsidP="00DE7161">
      <w:pPr>
        <w:spacing w:line="240" w:lineRule="auto"/>
        <w:ind w:firstLine="0"/>
        <w:rPr>
          <w:rFonts w:eastAsia="Times New Roman" w:cs="Times New Roman"/>
          <w:lang w:val="en-US"/>
        </w:rPr>
      </w:pPr>
    </w:p>
    <w:p w14:paraId="42EA2F65" w14:textId="77777777" w:rsidR="00DE7161" w:rsidRPr="00DE7161" w:rsidRDefault="00DE7161" w:rsidP="005F5DC5">
      <w:pPr>
        <w:pStyle w:val="23"/>
      </w:pPr>
      <w:proofErr w:type="spellStart"/>
      <w:r w:rsidRPr="00DE7161">
        <w:t>Размножение</w:t>
      </w:r>
      <w:proofErr w:type="spellEnd"/>
      <w:r w:rsidRPr="00DE7161">
        <w:t xml:space="preserve"> </w:t>
      </w:r>
      <w:proofErr w:type="spellStart"/>
      <w:r w:rsidRPr="00DE7161">
        <w:t>констант</w:t>
      </w:r>
      <w:proofErr w:type="spellEnd"/>
      <w:r w:rsidRPr="00DE7161">
        <w:t xml:space="preserve"> и </w:t>
      </w:r>
      <w:proofErr w:type="spellStart"/>
      <w:r w:rsidRPr="00DE7161">
        <w:t>копий</w:t>
      </w:r>
      <w:proofErr w:type="spellEnd"/>
    </w:p>
    <w:tbl>
      <w:tblPr>
        <w:tblStyle w:val="afa"/>
        <w:tblW w:w="0" w:type="auto"/>
        <w:jc w:val="center"/>
        <w:tblLook w:val="04A0" w:firstRow="1" w:lastRow="0" w:firstColumn="1" w:lastColumn="0" w:noHBand="0" w:noVBand="1"/>
      </w:tblPr>
      <w:tblGrid>
        <w:gridCol w:w="1957"/>
        <w:gridCol w:w="3815"/>
        <w:gridCol w:w="4140"/>
      </w:tblGrid>
      <w:tr w:rsidR="00DE7161" w:rsidRPr="00DE7161" w14:paraId="33C6FC56" w14:textId="77777777" w:rsidTr="0067324A">
        <w:trPr>
          <w:jc w:val="center"/>
        </w:trPr>
        <w:tc>
          <w:tcPr>
            <w:tcW w:w="2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291C7F" w14:textId="77777777" w:rsidR="00DE7161" w:rsidRPr="00DE7161" w:rsidRDefault="00DE7161" w:rsidP="00E71E31">
            <w:pPr>
              <w:pStyle w:val="afff9"/>
            </w:pPr>
            <w:r w:rsidRPr="00DE7161">
              <w:t>Код на языке С</w:t>
            </w:r>
          </w:p>
        </w:tc>
        <w:tc>
          <w:tcPr>
            <w:tcW w:w="40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36EFB5" w14:textId="77777777" w:rsidR="00DE7161" w:rsidRPr="00DE7161" w:rsidRDefault="00DE7161" w:rsidP="00E71E31">
            <w:pPr>
              <w:pStyle w:val="afff9"/>
            </w:pPr>
            <w:r w:rsidRPr="00DE7161">
              <w:t>Неоптимизированный код</w:t>
            </w:r>
          </w:p>
        </w:tc>
        <w:tc>
          <w:tcPr>
            <w:tcW w:w="46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6B5BD" w14:textId="77777777" w:rsidR="00DE7161" w:rsidRPr="00DE7161" w:rsidRDefault="00DE7161" w:rsidP="00E71E31">
            <w:pPr>
              <w:pStyle w:val="afff9"/>
            </w:pPr>
            <w:r w:rsidRPr="00DE7161">
              <w:t xml:space="preserve">Оптимизированный код </w:t>
            </w:r>
          </w:p>
        </w:tc>
      </w:tr>
      <w:tr w:rsidR="00DE7161" w:rsidRPr="00DE7161" w14:paraId="5337B6B8" w14:textId="77777777" w:rsidTr="0067324A">
        <w:trPr>
          <w:jc w:val="center"/>
        </w:trPr>
        <w:tc>
          <w:tcPr>
            <w:tcW w:w="22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B3F90" w14:textId="77777777" w:rsidR="00DE7161" w:rsidRPr="00DE7161" w:rsidRDefault="00DE7161" w:rsidP="00E71E31">
            <w:pPr>
              <w:pStyle w:val="afff9"/>
            </w:pPr>
            <w:r w:rsidRPr="00DE7161">
              <w:t>j4 = 2;</w:t>
            </w:r>
          </w:p>
          <w:p w14:paraId="57526CB9" w14:textId="77777777" w:rsidR="00DE7161" w:rsidRPr="00DE7161" w:rsidRDefault="00DE7161" w:rsidP="00E71E31">
            <w:pPr>
              <w:pStyle w:val="afff9"/>
            </w:pPr>
            <w:r w:rsidRPr="00DE7161">
              <w:t>if( i2 &lt; j4 &amp;&amp; i4 &lt; j4){</w:t>
            </w:r>
          </w:p>
          <w:p w14:paraId="1021E753" w14:textId="77777777" w:rsidR="00DE7161" w:rsidRPr="00DE7161" w:rsidRDefault="00DE7161" w:rsidP="00E71E31">
            <w:pPr>
              <w:pStyle w:val="afff9"/>
            </w:pPr>
            <w:r w:rsidRPr="00DE7161">
              <w:t xml:space="preserve">    i2 = 2;</w:t>
            </w:r>
          </w:p>
          <w:p w14:paraId="7FB42720" w14:textId="77777777" w:rsidR="00DE7161" w:rsidRPr="00DE7161" w:rsidRDefault="00DE7161" w:rsidP="00E71E31">
            <w:pPr>
              <w:pStyle w:val="afff9"/>
            </w:pPr>
            <w:r w:rsidRPr="00DE7161">
              <w:t xml:space="preserve">    </w:t>
            </w:r>
            <w:proofErr w:type="spellStart"/>
            <w:r w:rsidRPr="00DE7161">
              <w:t>printf</w:t>
            </w:r>
            <w:proofErr w:type="spellEnd"/>
            <w:r w:rsidRPr="00DE7161">
              <w:t>("Hello");</w:t>
            </w:r>
          </w:p>
          <w:p w14:paraId="3D4DFDDF" w14:textId="77777777" w:rsidR="00DE7161" w:rsidRPr="00DE7161" w:rsidRDefault="00DE7161" w:rsidP="00E71E31">
            <w:pPr>
              <w:pStyle w:val="afff9"/>
            </w:pPr>
            <w:r w:rsidRPr="00DE7161">
              <w:t>}</w:t>
            </w:r>
          </w:p>
          <w:p w14:paraId="7411289A" w14:textId="77777777" w:rsidR="00DE7161" w:rsidRPr="00DE7161" w:rsidRDefault="00DE7161" w:rsidP="00E71E31">
            <w:pPr>
              <w:pStyle w:val="afff9"/>
            </w:pPr>
            <w:r w:rsidRPr="00DE7161">
              <w:t>j4 = k5;</w:t>
            </w:r>
          </w:p>
          <w:p w14:paraId="514F9EEB" w14:textId="77777777" w:rsidR="00DE7161" w:rsidRPr="00DE7161" w:rsidRDefault="00DE7161" w:rsidP="00E71E31">
            <w:pPr>
              <w:pStyle w:val="afff9"/>
            </w:pPr>
            <w:r w:rsidRPr="00DE7161">
              <w:t>if(i2 &lt; j4 &amp;&amp; i4 &lt; j4 ){</w:t>
            </w:r>
          </w:p>
          <w:p w14:paraId="76908AB0" w14:textId="77777777" w:rsidR="00DE7161" w:rsidRPr="00DE7161" w:rsidRDefault="00DE7161" w:rsidP="00E71E31">
            <w:pPr>
              <w:pStyle w:val="afff9"/>
            </w:pPr>
            <w:r w:rsidRPr="00DE7161">
              <w:t>i5 = 3;</w:t>
            </w:r>
          </w:p>
          <w:p w14:paraId="222582AB" w14:textId="77777777" w:rsidR="00DE7161" w:rsidRPr="00DE7161" w:rsidRDefault="00DE7161" w:rsidP="00E71E31">
            <w:pPr>
              <w:pStyle w:val="afff9"/>
            </w:pPr>
            <w:proofErr w:type="spellStart"/>
            <w:r w:rsidRPr="00DE7161">
              <w:t>printf</w:t>
            </w:r>
            <w:proofErr w:type="spellEnd"/>
            <w:r w:rsidRPr="00DE7161">
              <w:t>("Hello");</w:t>
            </w:r>
          </w:p>
          <w:p w14:paraId="14128FFF" w14:textId="77777777" w:rsidR="00DE7161" w:rsidRPr="00DE7161" w:rsidRDefault="00DE7161" w:rsidP="00E71E31">
            <w:pPr>
              <w:pStyle w:val="afff9"/>
            </w:pPr>
            <w:r w:rsidRPr="00DE7161">
              <w:t>}</w:t>
            </w:r>
          </w:p>
          <w:p w14:paraId="272AF41E" w14:textId="77777777" w:rsidR="00DE7161" w:rsidRPr="00DE7161" w:rsidRDefault="00DE7161" w:rsidP="00E71E31">
            <w:pPr>
              <w:pStyle w:val="afff9"/>
            </w:pPr>
          </w:p>
        </w:tc>
        <w:tc>
          <w:tcPr>
            <w:tcW w:w="40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3EB81" w14:textId="77777777" w:rsidR="00DE7161" w:rsidRPr="00DE7161" w:rsidRDefault="00DE7161" w:rsidP="00E71E31">
            <w:pPr>
              <w:pStyle w:val="afff9"/>
            </w:pPr>
            <w:r w:rsidRPr="00DE7161">
              <w:t>mov</w:t>
            </w:r>
            <w:r w:rsidRPr="00DE7161">
              <w:tab/>
              <w:t xml:space="preserve"> DWORD PTR _j4, 2</w:t>
            </w:r>
          </w:p>
          <w:p w14:paraId="03CE8E15"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xml:space="preserve">, DWORD PTR _i2    </w:t>
            </w:r>
          </w:p>
          <w:p w14:paraId="262D636B" w14:textId="77777777" w:rsidR="00DE7161" w:rsidRPr="00DE7161" w:rsidRDefault="00DE7161" w:rsidP="00E71E31">
            <w:pPr>
              <w:pStyle w:val="afff9"/>
            </w:pPr>
            <w:proofErr w:type="spellStart"/>
            <w:r w:rsidRPr="00DE7161">
              <w:t>cmp</w:t>
            </w:r>
            <w:proofErr w:type="spellEnd"/>
            <w:r w:rsidRPr="00DE7161">
              <w:tab/>
              <w:t xml:space="preserve"> </w:t>
            </w:r>
            <w:proofErr w:type="spellStart"/>
            <w:r w:rsidRPr="00DE7161">
              <w:t>eax</w:t>
            </w:r>
            <w:proofErr w:type="spellEnd"/>
            <w:r w:rsidRPr="00DE7161">
              <w:t xml:space="preserve">, DWORD PTR _j4    //6&lt;2 </w:t>
            </w:r>
          </w:p>
          <w:p w14:paraId="364BC4A8" w14:textId="77777777" w:rsidR="00DE7161" w:rsidRPr="00F55682" w:rsidRDefault="00DE7161" w:rsidP="00E71E31">
            <w:pPr>
              <w:pStyle w:val="afff9"/>
              <w:rPr>
                <w:lang w:val="ru-RU"/>
              </w:rPr>
            </w:pPr>
            <w:proofErr w:type="spellStart"/>
            <w:r w:rsidRPr="00DE7161">
              <w:t>jge</w:t>
            </w:r>
            <w:proofErr w:type="spellEnd"/>
            <w:r w:rsidRPr="00F55682">
              <w:rPr>
                <w:lang w:val="ru-RU"/>
              </w:rPr>
              <w:tab/>
              <w:t xml:space="preserve"> </w:t>
            </w:r>
            <w:r w:rsidRPr="00DE7161">
              <w:t>SHORT</w:t>
            </w:r>
            <w:r w:rsidRPr="00F55682">
              <w:rPr>
                <w:lang w:val="ru-RU"/>
              </w:rPr>
              <w:t xml:space="preserve"> $</w:t>
            </w:r>
            <w:r w:rsidRPr="00DE7161">
              <w:t>LN</w:t>
            </w:r>
            <w:r w:rsidRPr="00F55682">
              <w:rPr>
                <w:lang w:val="ru-RU"/>
              </w:rPr>
              <w:t>17@</w:t>
            </w:r>
            <w:r w:rsidRPr="00DE7161">
              <w:t>main</w:t>
            </w:r>
            <w:r w:rsidRPr="00F55682">
              <w:rPr>
                <w:lang w:val="ru-RU"/>
              </w:rPr>
              <w:t xml:space="preserve"> //Первый операнд больше или равен</w:t>
            </w:r>
          </w:p>
          <w:p w14:paraId="13C43122"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DWORD PTR _i4   //0</w:t>
            </w:r>
          </w:p>
          <w:p w14:paraId="689D9F7E" w14:textId="77777777" w:rsidR="00DE7161" w:rsidRPr="00DE7161" w:rsidRDefault="00DE7161" w:rsidP="00E71E31">
            <w:pPr>
              <w:pStyle w:val="afff9"/>
            </w:pPr>
            <w:proofErr w:type="spellStart"/>
            <w:r w:rsidRPr="00DE7161">
              <w:t>cmp</w:t>
            </w:r>
            <w:proofErr w:type="spellEnd"/>
            <w:r w:rsidRPr="00DE7161">
              <w:tab/>
              <w:t xml:space="preserve"> </w:t>
            </w:r>
            <w:proofErr w:type="spellStart"/>
            <w:r w:rsidRPr="00DE7161">
              <w:t>eax</w:t>
            </w:r>
            <w:proofErr w:type="spellEnd"/>
            <w:r w:rsidRPr="00DE7161">
              <w:t>, DWORD PTR _j4   //0 &lt;2</w:t>
            </w:r>
          </w:p>
          <w:p w14:paraId="01FCA32E" w14:textId="77777777" w:rsidR="00DE7161" w:rsidRPr="00DE7161" w:rsidRDefault="00DE7161" w:rsidP="00E71E31">
            <w:pPr>
              <w:pStyle w:val="afff9"/>
            </w:pPr>
            <w:proofErr w:type="spellStart"/>
            <w:r w:rsidRPr="00DE7161">
              <w:t>jge</w:t>
            </w:r>
            <w:proofErr w:type="spellEnd"/>
            <w:r w:rsidRPr="00DE7161">
              <w:tab/>
              <w:t xml:space="preserve"> SHORT $LN17@main </w:t>
            </w:r>
          </w:p>
          <w:p w14:paraId="540CDF98" w14:textId="77777777" w:rsidR="00DE7161" w:rsidRPr="00DE7161" w:rsidRDefault="00DE7161" w:rsidP="00E71E31">
            <w:pPr>
              <w:pStyle w:val="afff9"/>
            </w:pPr>
            <w:r w:rsidRPr="00DE7161">
              <w:t>mov</w:t>
            </w:r>
            <w:r w:rsidRPr="00DE7161">
              <w:tab/>
              <w:t xml:space="preserve"> DWORD PTR _i2, 2</w:t>
            </w:r>
          </w:p>
          <w:p w14:paraId="0CEAB9CB" w14:textId="77777777" w:rsidR="00DE7161" w:rsidRPr="00DE7161" w:rsidRDefault="00DE7161" w:rsidP="00E71E31">
            <w:pPr>
              <w:pStyle w:val="afff9"/>
            </w:pPr>
            <w:r w:rsidRPr="00DE7161">
              <w:t>push</w:t>
            </w:r>
            <w:r w:rsidRPr="00DE7161">
              <w:tab/>
              <w:t xml:space="preserve"> OFFSET ??_C@_05COLMCDPH@Hello@</w:t>
            </w:r>
          </w:p>
          <w:p w14:paraId="23E6569F" w14:textId="77777777" w:rsidR="00DE7161" w:rsidRPr="00DE7161" w:rsidRDefault="00DE7161" w:rsidP="00E71E31">
            <w:pPr>
              <w:pStyle w:val="afff9"/>
            </w:pPr>
            <w:r w:rsidRPr="00DE7161">
              <w:t>call</w:t>
            </w:r>
            <w:r w:rsidRPr="00DE7161">
              <w:tab/>
              <w:t xml:space="preserve"> _</w:t>
            </w:r>
            <w:proofErr w:type="spellStart"/>
            <w:r w:rsidRPr="00DE7161">
              <w:t>printf</w:t>
            </w:r>
            <w:proofErr w:type="spellEnd"/>
          </w:p>
          <w:p w14:paraId="5695DC3D" w14:textId="77777777" w:rsidR="00DE7161" w:rsidRPr="00DE7161" w:rsidRDefault="00DE7161" w:rsidP="00E71E31">
            <w:pPr>
              <w:pStyle w:val="afff9"/>
            </w:pPr>
            <w:r w:rsidRPr="00DE7161">
              <w:t>$LN17@main:</w:t>
            </w:r>
          </w:p>
          <w:p w14:paraId="4E2EFF21"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DWORD PTR _k5 //0</w:t>
            </w:r>
          </w:p>
          <w:p w14:paraId="7BFE6F33" w14:textId="77777777" w:rsidR="00DE7161" w:rsidRPr="00DE7161" w:rsidRDefault="00DE7161" w:rsidP="00E71E31">
            <w:pPr>
              <w:pStyle w:val="afff9"/>
            </w:pPr>
            <w:r w:rsidRPr="00DE7161">
              <w:t>mov</w:t>
            </w:r>
            <w:r w:rsidRPr="00DE7161">
              <w:tab/>
              <w:t xml:space="preserve"> DWORD PTR _j4, </w:t>
            </w:r>
            <w:proofErr w:type="spellStart"/>
            <w:r w:rsidRPr="00DE7161">
              <w:t>eax</w:t>
            </w:r>
            <w:proofErr w:type="spellEnd"/>
            <w:r w:rsidRPr="00DE7161">
              <w:t xml:space="preserve">   //0</w:t>
            </w:r>
          </w:p>
          <w:p w14:paraId="6AFCEC0A"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DWORD PTR _i2   //6</w:t>
            </w:r>
          </w:p>
          <w:p w14:paraId="03F826DC" w14:textId="77777777" w:rsidR="00DE7161" w:rsidRPr="00DE7161" w:rsidRDefault="00DE7161" w:rsidP="00E71E31">
            <w:pPr>
              <w:pStyle w:val="afff9"/>
            </w:pPr>
            <w:proofErr w:type="spellStart"/>
            <w:r w:rsidRPr="00DE7161">
              <w:t>cmp</w:t>
            </w:r>
            <w:proofErr w:type="spellEnd"/>
            <w:r w:rsidRPr="00DE7161">
              <w:tab/>
              <w:t xml:space="preserve"> </w:t>
            </w:r>
            <w:proofErr w:type="spellStart"/>
            <w:r w:rsidRPr="00DE7161">
              <w:t>eax</w:t>
            </w:r>
            <w:proofErr w:type="spellEnd"/>
            <w:r w:rsidRPr="00DE7161">
              <w:t>, DWORD PTR _j4   //6 и 0</w:t>
            </w:r>
          </w:p>
          <w:p w14:paraId="61F776B3" w14:textId="77777777" w:rsidR="00DE7161" w:rsidRPr="00DE7161" w:rsidRDefault="00DE7161" w:rsidP="00E71E31">
            <w:pPr>
              <w:pStyle w:val="afff9"/>
            </w:pPr>
            <w:proofErr w:type="spellStart"/>
            <w:r w:rsidRPr="00DE7161">
              <w:t>jge</w:t>
            </w:r>
            <w:proofErr w:type="spellEnd"/>
            <w:r w:rsidRPr="00DE7161">
              <w:tab/>
              <w:t xml:space="preserve"> SHORT $LN18@main</w:t>
            </w:r>
          </w:p>
          <w:p w14:paraId="6D919461"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DWORD PTR _i4   //0 и 0</w:t>
            </w:r>
          </w:p>
          <w:p w14:paraId="04F647E6" w14:textId="77777777" w:rsidR="00DE7161" w:rsidRPr="00DE7161" w:rsidRDefault="00DE7161" w:rsidP="00E71E31">
            <w:pPr>
              <w:pStyle w:val="afff9"/>
            </w:pPr>
            <w:proofErr w:type="spellStart"/>
            <w:r w:rsidRPr="00DE7161">
              <w:t>cmp</w:t>
            </w:r>
            <w:proofErr w:type="spellEnd"/>
            <w:r w:rsidRPr="00DE7161">
              <w:tab/>
              <w:t xml:space="preserve"> </w:t>
            </w:r>
            <w:proofErr w:type="spellStart"/>
            <w:r w:rsidRPr="00DE7161">
              <w:t>eax</w:t>
            </w:r>
            <w:proofErr w:type="spellEnd"/>
            <w:r w:rsidRPr="00DE7161">
              <w:t>, DWORD PTR _j4</w:t>
            </w:r>
          </w:p>
          <w:p w14:paraId="7731035D" w14:textId="77777777" w:rsidR="00DE7161" w:rsidRPr="00DE7161" w:rsidRDefault="00DE7161" w:rsidP="00E71E31">
            <w:pPr>
              <w:pStyle w:val="afff9"/>
            </w:pPr>
            <w:proofErr w:type="spellStart"/>
            <w:r w:rsidRPr="00DE7161">
              <w:t>jge</w:t>
            </w:r>
            <w:proofErr w:type="spellEnd"/>
            <w:r w:rsidRPr="00DE7161">
              <w:tab/>
              <w:t xml:space="preserve"> SHORT $LN18@main</w:t>
            </w:r>
          </w:p>
          <w:p w14:paraId="2E5B0B8F" w14:textId="77777777" w:rsidR="00DE7161" w:rsidRPr="00DE7161" w:rsidRDefault="00DE7161" w:rsidP="00E71E31">
            <w:pPr>
              <w:pStyle w:val="afff9"/>
            </w:pPr>
            <w:r w:rsidRPr="00DE7161">
              <w:lastRenderedPageBreak/>
              <w:t>mov</w:t>
            </w:r>
            <w:r w:rsidRPr="00DE7161">
              <w:tab/>
              <w:t xml:space="preserve"> DWORD PTR _i5, 3</w:t>
            </w:r>
          </w:p>
          <w:p w14:paraId="75D741B1" w14:textId="77777777" w:rsidR="00DE7161" w:rsidRPr="00DE7161" w:rsidRDefault="00DE7161" w:rsidP="00E71E31">
            <w:pPr>
              <w:pStyle w:val="afff9"/>
            </w:pPr>
            <w:r w:rsidRPr="00DE7161">
              <w:t>push</w:t>
            </w:r>
            <w:r w:rsidRPr="00DE7161">
              <w:tab/>
              <w:t xml:space="preserve"> OFFSET ??_C@_05COLMCDPH@Hello@</w:t>
            </w:r>
          </w:p>
          <w:p w14:paraId="5E000DD9" w14:textId="77777777" w:rsidR="00DE7161" w:rsidRPr="00DE7161" w:rsidRDefault="00DE7161" w:rsidP="00E71E31">
            <w:pPr>
              <w:pStyle w:val="afff9"/>
            </w:pPr>
            <w:r w:rsidRPr="00DE7161">
              <w:t>call</w:t>
            </w:r>
            <w:r w:rsidRPr="00DE7161">
              <w:tab/>
              <w:t xml:space="preserve"> _</w:t>
            </w:r>
            <w:proofErr w:type="spellStart"/>
            <w:r w:rsidRPr="00DE7161">
              <w:t>printf</w:t>
            </w:r>
            <w:proofErr w:type="spellEnd"/>
          </w:p>
          <w:p w14:paraId="4320230F" w14:textId="77777777" w:rsidR="00DE7161" w:rsidRPr="00DE7161" w:rsidRDefault="00DE7161" w:rsidP="00E71E31">
            <w:pPr>
              <w:pStyle w:val="afff9"/>
            </w:pPr>
            <w:r w:rsidRPr="00DE7161">
              <w:t>add</w:t>
            </w:r>
            <w:r w:rsidRPr="00DE7161">
              <w:tab/>
              <w:t xml:space="preserve"> </w:t>
            </w:r>
            <w:proofErr w:type="spellStart"/>
            <w:r w:rsidRPr="00DE7161">
              <w:t>esp</w:t>
            </w:r>
            <w:proofErr w:type="spellEnd"/>
            <w:r w:rsidRPr="00DE7161">
              <w:t>, 4</w:t>
            </w:r>
          </w:p>
          <w:p w14:paraId="42EDDF80" w14:textId="77777777" w:rsidR="00DE7161" w:rsidRPr="00DE7161" w:rsidRDefault="00DE7161" w:rsidP="00E71E31">
            <w:pPr>
              <w:pStyle w:val="afff9"/>
            </w:pPr>
            <w:r w:rsidRPr="00DE7161">
              <w:t>$LN18@main:</w:t>
            </w:r>
          </w:p>
        </w:tc>
        <w:tc>
          <w:tcPr>
            <w:tcW w:w="46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3FE4D" w14:textId="77777777" w:rsidR="00DE7161" w:rsidRPr="00DE7161" w:rsidRDefault="00DE7161" w:rsidP="00E71E31">
            <w:pPr>
              <w:pStyle w:val="afff9"/>
            </w:pPr>
            <w:r w:rsidRPr="00DE7161">
              <w:lastRenderedPageBreak/>
              <w:t>mov</w:t>
            </w:r>
            <w:r w:rsidRPr="00DE7161">
              <w:tab/>
              <w:t xml:space="preserve"> </w:t>
            </w:r>
            <w:proofErr w:type="spellStart"/>
            <w:r w:rsidRPr="00DE7161">
              <w:t>ecx</w:t>
            </w:r>
            <w:proofErr w:type="spellEnd"/>
            <w:r w:rsidRPr="00DE7161">
              <w:t>, DWORD PTR _k5 //k5=0</w:t>
            </w:r>
          </w:p>
          <w:p w14:paraId="405FB0C8" w14:textId="77777777" w:rsidR="00DE7161" w:rsidRPr="00F55682" w:rsidRDefault="00DE7161" w:rsidP="00E71E31">
            <w:pPr>
              <w:pStyle w:val="afff9"/>
              <w:rPr>
                <w:lang w:val="ru-RU"/>
              </w:rPr>
            </w:pPr>
            <w:proofErr w:type="spellStart"/>
            <w:r w:rsidRPr="00DE7161">
              <w:t>cmp</w:t>
            </w:r>
            <w:proofErr w:type="spellEnd"/>
            <w:r w:rsidRPr="00F55682">
              <w:rPr>
                <w:lang w:val="ru-RU"/>
              </w:rPr>
              <w:tab/>
              <w:t xml:space="preserve"> </w:t>
            </w:r>
            <w:proofErr w:type="spellStart"/>
            <w:r w:rsidRPr="00DE7161">
              <w:t>ecx</w:t>
            </w:r>
            <w:proofErr w:type="spellEnd"/>
            <w:r w:rsidRPr="00F55682">
              <w:rPr>
                <w:lang w:val="ru-RU"/>
              </w:rPr>
              <w:t xml:space="preserve">, </w:t>
            </w:r>
            <w:proofErr w:type="spellStart"/>
            <w:r w:rsidRPr="00DE7161">
              <w:t>edx</w:t>
            </w:r>
            <w:proofErr w:type="spellEnd"/>
            <w:r w:rsidRPr="00F55682">
              <w:rPr>
                <w:lang w:val="ru-RU"/>
              </w:rPr>
              <w:t xml:space="preserve">           //0 и 6</w:t>
            </w:r>
          </w:p>
          <w:p w14:paraId="320DB635" w14:textId="77777777" w:rsidR="00DE7161" w:rsidRPr="00F55682" w:rsidRDefault="00DE7161" w:rsidP="00E71E31">
            <w:pPr>
              <w:pStyle w:val="afff9"/>
              <w:rPr>
                <w:lang w:val="ru-RU"/>
              </w:rPr>
            </w:pPr>
            <w:proofErr w:type="spellStart"/>
            <w:r w:rsidRPr="00DE7161">
              <w:t>jle</w:t>
            </w:r>
            <w:proofErr w:type="spellEnd"/>
            <w:r w:rsidRPr="00F55682">
              <w:rPr>
                <w:lang w:val="ru-RU"/>
              </w:rPr>
              <w:tab/>
              <w:t xml:space="preserve"> </w:t>
            </w:r>
            <w:r w:rsidRPr="00DE7161">
              <w:t>SHORT</w:t>
            </w:r>
            <w:r w:rsidRPr="00F55682">
              <w:rPr>
                <w:lang w:val="ru-RU"/>
              </w:rPr>
              <w:t xml:space="preserve"> $</w:t>
            </w:r>
            <w:r w:rsidRPr="00DE7161">
              <w:t>LN</w:t>
            </w:r>
            <w:r w:rsidRPr="00F55682">
              <w:rPr>
                <w:lang w:val="ru-RU"/>
              </w:rPr>
              <w:t>18@</w:t>
            </w:r>
            <w:r w:rsidRPr="00DE7161">
              <w:t>main</w:t>
            </w:r>
            <w:r w:rsidRPr="00F55682">
              <w:rPr>
                <w:lang w:val="ru-RU"/>
              </w:rPr>
              <w:t xml:space="preserve">   //если первый операнд меньше или равен</w:t>
            </w:r>
          </w:p>
          <w:p w14:paraId="5313E904" w14:textId="77777777" w:rsidR="00DE7161" w:rsidRPr="00F55682" w:rsidRDefault="00DE7161" w:rsidP="00E71E31">
            <w:pPr>
              <w:pStyle w:val="afff9"/>
              <w:rPr>
                <w:lang w:val="ru-RU"/>
              </w:rPr>
            </w:pPr>
            <w:proofErr w:type="spellStart"/>
            <w:r w:rsidRPr="00DE7161">
              <w:t>cmp</w:t>
            </w:r>
            <w:proofErr w:type="spellEnd"/>
            <w:r w:rsidRPr="00F55682">
              <w:rPr>
                <w:lang w:val="ru-RU"/>
              </w:rPr>
              <w:tab/>
              <w:t xml:space="preserve"> </w:t>
            </w:r>
            <w:r w:rsidRPr="00DE7161">
              <w:t>DWORD</w:t>
            </w:r>
            <w:r w:rsidRPr="00F55682">
              <w:rPr>
                <w:lang w:val="ru-RU"/>
              </w:rPr>
              <w:t xml:space="preserve"> </w:t>
            </w:r>
            <w:r w:rsidRPr="00DE7161">
              <w:t>PTR</w:t>
            </w:r>
            <w:r w:rsidRPr="00F55682">
              <w:rPr>
                <w:lang w:val="ru-RU"/>
              </w:rPr>
              <w:t xml:space="preserve"> _</w:t>
            </w:r>
            <w:r w:rsidRPr="00DE7161">
              <w:t>i</w:t>
            </w:r>
            <w:r w:rsidRPr="00F55682">
              <w:rPr>
                <w:lang w:val="ru-RU"/>
              </w:rPr>
              <w:t xml:space="preserve">4, </w:t>
            </w:r>
            <w:proofErr w:type="spellStart"/>
            <w:r w:rsidRPr="00DE7161">
              <w:t>ecx</w:t>
            </w:r>
            <w:proofErr w:type="spellEnd"/>
            <w:r w:rsidRPr="00F55682">
              <w:rPr>
                <w:lang w:val="ru-RU"/>
              </w:rPr>
              <w:t xml:space="preserve">  //  0 и 0</w:t>
            </w:r>
          </w:p>
          <w:p w14:paraId="3DDF2F85" w14:textId="77777777" w:rsidR="00DE7161" w:rsidRPr="00F55682" w:rsidRDefault="00DE7161" w:rsidP="00E71E31">
            <w:pPr>
              <w:pStyle w:val="afff9"/>
              <w:rPr>
                <w:lang w:val="ru-RU"/>
              </w:rPr>
            </w:pPr>
            <w:proofErr w:type="spellStart"/>
            <w:r w:rsidRPr="00DE7161">
              <w:t>jge</w:t>
            </w:r>
            <w:proofErr w:type="spellEnd"/>
            <w:r w:rsidRPr="00F55682">
              <w:rPr>
                <w:lang w:val="ru-RU"/>
              </w:rPr>
              <w:tab/>
              <w:t xml:space="preserve"> </w:t>
            </w:r>
            <w:r w:rsidRPr="00DE7161">
              <w:t>SHORT</w:t>
            </w:r>
            <w:r w:rsidRPr="00F55682">
              <w:rPr>
                <w:lang w:val="ru-RU"/>
              </w:rPr>
              <w:t xml:space="preserve"> $</w:t>
            </w:r>
            <w:r w:rsidRPr="00DE7161">
              <w:t>LN</w:t>
            </w:r>
            <w:r w:rsidRPr="00F55682">
              <w:rPr>
                <w:lang w:val="ru-RU"/>
              </w:rPr>
              <w:t>18@</w:t>
            </w:r>
            <w:r w:rsidRPr="00DE7161">
              <w:t>main</w:t>
            </w:r>
            <w:r w:rsidRPr="00F55682">
              <w:rPr>
                <w:lang w:val="ru-RU"/>
              </w:rPr>
              <w:t xml:space="preserve">    //Первый операнд больше или равен</w:t>
            </w:r>
          </w:p>
          <w:p w14:paraId="362EDED4" w14:textId="77777777" w:rsidR="00DE7161" w:rsidRPr="00DE7161" w:rsidRDefault="00DE7161" w:rsidP="00E71E31">
            <w:pPr>
              <w:pStyle w:val="afff9"/>
            </w:pPr>
            <w:r w:rsidRPr="00DE7161">
              <w:t>push</w:t>
            </w:r>
            <w:r w:rsidRPr="00DE7161">
              <w:tab/>
              <w:t xml:space="preserve"> OFFSET ??_C@_05COLMCDPH@Hello@</w:t>
            </w:r>
          </w:p>
          <w:p w14:paraId="3F2738DE" w14:textId="77777777" w:rsidR="00DE7161" w:rsidRPr="00DE7161" w:rsidRDefault="00DE7161" w:rsidP="00E71E31">
            <w:pPr>
              <w:pStyle w:val="afff9"/>
            </w:pPr>
            <w:r w:rsidRPr="00DE7161">
              <w:t>mov</w:t>
            </w:r>
            <w:r w:rsidRPr="00DE7161">
              <w:tab/>
              <w:t xml:space="preserve"> DWORD PTR _i5, 3</w:t>
            </w:r>
          </w:p>
          <w:p w14:paraId="5EBD6BEC" w14:textId="77777777" w:rsidR="00DE7161" w:rsidRPr="00DE7161" w:rsidRDefault="00DE7161" w:rsidP="00E71E31">
            <w:pPr>
              <w:pStyle w:val="afff9"/>
            </w:pPr>
            <w:r w:rsidRPr="00DE7161">
              <w:t>call</w:t>
            </w:r>
            <w:r w:rsidRPr="00DE7161">
              <w:tab/>
              <w:t xml:space="preserve"> _</w:t>
            </w:r>
            <w:proofErr w:type="spellStart"/>
            <w:r w:rsidRPr="00DE7161">
              <w:t>printf</w:t>
            </w:r>
            <w:proofErr w:type="spellEnd"/>
          </w:p>
          <w:p w14:paraId="23E21D52"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DWORD PTR _i</w:t>
            </w:r>
          </w:p>
          <w:p w14:paraId="348B8B70" w14:textId="77777777" w:rsidR="00DE7161" w:rsidRPr="00DE7161" w:rsidRDefault="00DE7161" w:rsidP="00E71E31">
            <w:pPr>
              <w:pStyle w:val="afff9"/>
            </w:pPr>
            <w:r w:rsidRPr="00DE7161">
              <w:t>pop</w:t>
            </w:r>
            <w:r w:rsidRPr="00DE7161">
              <w:tab/>
              <w:t xml:space="preserve"> </w:t>
            </w:r>
            <w:proofErr w:type="spellStart"/>
            <w:r w:rsidRPr="00DE7161">
              <w:t>ecx</w:t>
            </w:r>
            <w:proofErr w:type="spellEnd"/>
          </w:p>
          <w:p w14:paraId="68710773" w14:textId="77777777" w:rsidR="00DE7161" w:rsidRPr="00DE7161" w:rsidRDefault="00DE7161" w:rsidP="00E71E31">
            <w:pPr>
              <w:pStyle w:val="afff9"/>
            </w:pPr>
            <w:r w:rsidRPr="00DE7161">
              <w:t>$LN18@main:</w:t>
            </w:r>
          </w:p>
        </w:tc>
      </w:tr>
    </w:tbl>
    <w:p w14:paraId="1B6998EC" w14:textId="77777777" w:rsidR="00DE7161" w:rsidRPr="00EE4995" w:rsidRDefault="00DE7161" w:rsidP="00DC592F">
      <w:pPr>
        <w:pStyle w:val="140"/>
        <w:rPr>
          <w:lang w:val="ru-RU"/>
        </w:rPr>
      </w:pPr>
      <w:r w:rsidRPr="00EE4995">
        <w:rPr>
          <w:lang w:val="ru-RU"/>
        </w:rPr>
        <w:t xml:space="preserve">В неоптимизированном коде осуществляется каждое действие построчно. То есть сначала осуществляется присваивание, дальше сравнение значений переменных. Если условие выполнено, то осуществляется вызов функции </w:t>
      </w:r>
      <w:proofErr w:type="spellStart"/>
      <w:r w:rsidRPr="00DE7161">
        <w:t>printf</w:t>
      </w:r>
      <w:proofErr w:type="spellEnd"/>
      <w:r w:rsidRPr="00EE4995">
        <w:rPr>
          <w:lang w:val="ru-RU"/>
        </w:rPr>
        <w:t xml:space="preserve"> и т. д.</w:t>
      </w:r>
    </w:p>
    <w:p w14:paraId="3D1C54AD" w14:textId="77777777" w:rsidR="00DE7161" w:rsidRDefault="00DE7161" w:rsidP="00DC592F">
      <w:pPr>
        <w:pStyle w:val="140"/>
      </w:pPr>
      <w:r w:rsidRPr="00EE4995">
        <w:rPr>
          <w:lang w:val="ru-RU"/>
        </w:rPr>
        <w:t xml:space="preserve">При оптимизации происходит сравнение констант автоматически, таким образом первое условие никогда не выполнится, поэтому сравнение при выполнении кода даже не выполняется. Однако отказ от второго условия не происходит, хотя там тоже происходит сравнение констант. </w:t>
      </w:r>
      <w:r w:rsidRPr="00DE7161">
        <w:t xml:space="preserve">От </w:t>
      </w:r>
      <w:proofErr w:type="spellStart"/>
      <w:r w:rsidRPr="00DE7161">
        <w:t>этого</w:t>
      </w:r>
      <w:proofErr w:type="spellEnd"/>
      <w:r w:rsidRPr="00DE7161">
        <w:t xml:space="preserve"> </w:t>
      </w:r>
      <w:proofErr w:type="spellStart"/>
      <w:r w:rsidRPr="00DE7161">
        <w:t>условия</w:t>
      </w:r>
      <w:proofErr w:type="spellEnd"/>
      <w:r w:rsidRPr="00DE7161">
        <w:t xml:space="preserve"> при оптимизации можно тоже отказаться.</w:t>
      </w:r>
    </w:p>
    <w:p w14:paraId="1DD45F18" w14:textId="77777777" w:rsidR="00DC592F" w:rsidRPr="00DC592F" w:rsidRDefault="00DC592F" w:rsidP="00DE7161">
      <w:pPr>
        <w:spacing w:line="240" w:lineRule="auto"/>
        <w:ind w:firstLine="0"/>
        <w:rPr>
          <w:rFonts w:eastAsia="Times New Roman" w:cs="Times New Roman"/>
          <w:lang w:val="en-US"/>
        </w:rPr>
      </w:pPr>
    </w:p>
    <w:p w14:paraId="02E93A82" w14:textId="77777777" w:rsidR="00DE7161" w:rsidRPr="009F6963" w:rsidRDefault="00DE7161" w:rsidP="005F5DC5">
      <w:pPr>
        <w:pStyle w:val="23"/>
        <w:rPr>
          <w:lang w:val="ru-RU"/>
        </w:rPr>
      </w:pPr>
      <w:r w:rsidRPr="009F6963">
        <w:rPr>
          <w:lang w:val="ru-RU"/>
        </w:rPr>
        <w:t>Сверстка констант, арифметические тождества и излишние операции загрузки/сохранения</w:t>
      </w:r>
    </w:p>
    <w:tbl>
      <w:tblPr>
        <w:tblStyle w:val="afa"/>
        <w:tblW w:w="0" w:type="auto"/>
        <w:jc w:val="center"/>
        <w:tblLook w:val="04A0" w:firstRow="1" w:lastRow="0" w:firstColumn="1" w:lastColumn="0" w:noHBand="0" w:noVBand="1"/>
      </w:tblPr>
      <w:tblGrid>
        <w:gridCol w:w="1607"/>
        <w:gridCol w:w="4059"/>
        <w:gridCol w:w="4246"/>
      </w:tblGrid>
      <w:tr w:rsidR="00DE7161" w:rsidRPr="00DE7161" w14:paraId="7793D90D" w14:textId="77777777" w:rsidTr="0067324A">
        <w:trPr>
          <w:trHeight w:val="962"/>
          <w:jc w:val="center"/>
        </w:trPr>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762F8B" w14:textId="77777777" w:rsidR="00DE7161" w:rsidRPr="00DE7161" w:rsidRDefault="00DE7161" w:rsidP="00E71E31">
            <w:pPr>
              <w:pStyle w:val="afff9"/>
            </w:pPr>
            <w:r w:rsidRPr="00DE7161">
              <w:t>Код на языке С</w:t>
            </w:r>
          </w:p>
        </w:tc>
        <w:tc>
          <w:tcPr>
            <w:tcW w:w="4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0AC8AD" w14:textId="77777777" w:rsidR="00DE7161" w:rsidRPr="00DE7161" w:rsidRDefault="00DE7161" w:rsidP="00E71E31">
            <w:pPr>
              <w:pStyle w:val="afff9"/>
            </w:pPr>
            <w:r w:rsidRPr="00DE7161">
              <w:t>Неоптимизированный код</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19C3F" w14:textId="77777777" w:rsidR="00DE7161" w:rsidRPr="00DE7161" w:rsidRDefault="00DE7161" w:rsidP="00E71E31">
            <w:pPr>
              <w:pStyle w:val="afff9"/>
            </w:pPr>
            <w:r w:rsidRPr="00DE7161">
              <w:t xml:space="preserve">Оптимизированный код </w:t>
            </w:r>
          </w:p>
        </w:tc>
      </w:tr>
      <w:tr w:rsidR="00DE7161" w:rsidRPr="00EE4995" w14:paraId="48673A77" w14:textId="77777777" w:rsidTr="0067324A">
        <w:trPr>
          <w:trHeight w:val="3177"/>
          <w:jc w:val="center"/>
        </w:trPr>
        <w:tc>
          <w:tcPr>
            <w:tcW w:w="16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AC274" w14:textId="77777777" w:rsidR="00DE7161" w:rsidRPr="00F55682" w:rsidRDefault="00DE7161" w:rsidP="00E71E31">
            <w:pPr>
              <w:pStyle w:val="afff9"/>
              <w:rPr>
                <w:lang w:val="pl-PL"/>
              </w:rPr>
            </w:pPr>
            <w:r w:rsidRPr="00F55682">
              <w:rPr>
                <w:lang w:val="pl-PL"/>
              </w:rPr>
              <w:t>i3 = 1 + 2;</w:t>
            </w:r>
          </w:p>
          <w:p w14:paraId="1802CA5D" w14:textId="77777777" w:rsidR="00DE7161" w:rsidRPr="00F55682" w:rsidRDefault="00DE7161" w:rsidP="00E71E31">
            <w:pPr>
              <w:pStyle w:val="afff9"/>
              <w:rPr>
                <w:lang w:val="pl-PL"/>
              </w:rPr>
            </w:pPr>
            <w:r w:rsidRPr="00F55682">
              <w:rPr>
                <w:lang w:val="pl-PL"/>
              </w:rPr>
              <w:t>flt_1 = 2.4 + 6.3;</w:t>
            </w:r>
          </w:p>
          <w:p w14:paraId="3E1A0CC1" w14:textId="77777777" w:rsidR="00DE7161" w:rsidRPr="00F55682" w:rsidRDefault="00DE7161" w:rsidP="00E71E31">
            <w:pPr>
              <w:pStyle w:val="afff9"/>
              <w:rPr>
                <w:lang w:val="pl-PL"/>
              </w:rPr>
            </w:pPr>
            <w:r w:rsidRPr="00F55682">
              <w:rPr>
                <w:lang w:val="pl-PL"/>
              </w:rPr>
              <w:t>i2 = 5;</w:t>
            </w:r>
          </w:p>
          <w:p w14:paraId="08682015" w14:textId="77777777" w:rsidR="00DE7161" w:rsidRPr="00F55682" w:rsidRDefault="00DE7161" w:rsidP="00E71E31">
            <w:pPr>
              <w:pStyle w:val="afff9"/>
              <w:rPr>
                <w:lang w:val="pl-PL"/>
              </w:rPr>
            </w:pPr>
            <w:r w:rsidRPr="00F55682">
              <w:rPr>
                <w:lang w:val="pl-PL"/>
              </w:rPr>
              <w:t>j2 = i + 0;</w:t>
            </w:r>
          </w:p>
          <w:p w14:paraId="1DA3828C" w14:textId="77777777" w:rsidR="00DE7161" w:rsidRPr="00F55682" w:rsidRDefault="00DE7161" w:rsidP="00E71E31">
            <w:pPr>
              <w:pStyle w:val="afff9"/>
              <w:rPr>
                <w:lang w:val="pl-PL"/>
              </w:rPr>
            </w:pPr>
            <w:r w:rsidRPr="00F55682">
              <w:rPr>
                <w:lang w:val="pl-PL"/>
              </w:rPr>
              <w:t>k2 = i / 1;</w:t>
            </w:r>
          </w:p>
          <w:p w14:paraId="24D40230" w14:textId="77777777" w:rsidR="00DE7161" w:rsidRPr="00F55682" w:rsidRDefault="00DE7161" w:rsidP="00E71E31">
            <w:pPr>
              <w:pStyle w:val="afff9"/>
              <w:rPr>
                <w:lang w:val="pl-PL"/>
              </w:rPr>
            </w:pPr>
            <w:r w:rsidRPr="00F55682">
              <w:rPr>
                <w:lang w:val="pl-PL"/>
              </w:rPr>
              <w:t>i4 = i * 1;</w:t>
            </w:r>
          </w:p>
          <w:p w14:paraId="7464B04B" w14:textId="77777777" w:rsidR="00DE7161" w:rsidRPr="00DE7161" w:rsidRDefault="00DE7161" w:rsidP="00E71E31">
            <w:pPr>
              <w:pStyle w:val="afff9"/>
            </w:pPr>
            <w:r w:rsidRPr="00DE7161">
              <w:t>i5 = i * 0;</w:t>
            </w:r>
          </w:p>
        </w:tc>
        <w:tc>
          <w:tcPr>
            <w:tcW w:w="4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CC2AAD" w14:textId="77777777" w:rsidR="00DE7161" w:rsidRPr="00DE7161" w:rsidRDefault="00DE7161" w:rsidP="00E71E31">
            <w:pPr>
              <w:pStyle w:val="afff9"/>
            </w:pPr>
            <w:r w:rsidRPr="00DE7161">
              <w:t>mov</w:t>
            </w:r>
            <w:r w:rsidRPr="00DE7161">
              <w:tab/>
              <w:t xml:space="preserve"> DWORD PTR _i3, 3</w:t>
            </w:r>
          </w:p>
          <w:p w14:paraId="148E0B63" w14:textId="77777777" w:rsidR="00DE7161" w:rsidRPr="00DE7161" w:rsidRDefault="00DE7161" w:rsidP="00E71E31">
            <w:pPr>
              <w:pStyle w:val="afff9"/>
            </w:pPr>
            <w:proofErr w:type="spellStart"/>
            <w:r w:rsidRPr="00DE7161">
              <w:t>movsd</w:t>
            </w:r>
            <w:proofErr w:type="spellEnd"/>
            <w:r w:rsidRPr="00DE7161">
              <w:tab/>
              <w:t xml:space="preserve"> xmm0, QWORD PTR __real@4021666666666666</w:t>
            </w:r>
          </w:p>
          <w:p w14:paraId="285794F5" w14:textId="77777777" w:rsidR="00DE7161" w:rsidRPr="00DE7161" w:rsidRDefault="00DE7161" w:rsidP="00E71E31">
            <w:pPr>
              <w:pStyle w:val="afff9"/>
            </w:pPr>
            <w:proofErr w:type="spellStart"/>
            <w:r w:rsidRPr="00DE7161">
              <w:t>movsd</w:t>
            </w:r>
            <w:proofErr w:type="spellEnd"/>
            <w:r w:rsidRPr="00DE7161">
              <w:tab/>
              <w:t xml:space="preserve"> QWORD PTR _flt_1, xmm0</w:t>
            </w:r>
          </w:p>
          <w:p w14:paraId="42FA3320" w14:textId="77777777" w:rsidR="00DE7161" w:rsidRPr="00DE7161" w:rsidRDefault="00DE7161" w:rsidP="00E71E31">
            <w:pPr>
              <w:pStyle w:val="afff9"/>
            </w:pPr>
            <w:r w:rsidRPr="00DE7161">
              <w:t>mov</w:t>
            </w:r>
            <w:r w:rsidRPr="00DE7161">
              <w:tab/>
              <w:t xml:space="preserve"> DWORD PTR _i2, 5</w:t>
            </w:r>
          </w:p>
          <w:p w14:paraId="13882E57"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DWORD PTR _i</w:t>
            </w:r>
          </w:p>
          <w:p w14:paraId="6A667FAB" w14:textId="77777777" w:rsidR="00DE7161" w:rsidRPr="00DE7161" w:rsidRDefault="00DE7161" w:rsidP="00E71E31">
            <w:pPr>
              <w:pStyle w:val="afff9"/>
            </w:pPr>
            <w:r w:rsidRPr="00DE7161">
              <w:t>mov</w:t>
            </w:r>
            <w:r w:rsidRPr="00DE7161">
              <w:tab/>
              <w:t xml:space="preserve"> DWORD PTR _j2, </w:t>
            </w:r>
            <w:proofErr w:type="spellStart"/>
            <w:r w:rsidRPr="00DE7161">
              <w:t>eax</w:t>
            </w:r>
            <w:proofErr w:type="spellEnd"/>
          </w:p>
          <w:p w14:paraId="793CA892" w14:textId="77777777" w:rsidR="00DE7161" w:rsidRPr="00DE7161" w:rsidRDefault="00DE7161" w:rsidP="00E71E31">
            <w:pPr>
              <w:pStyle w:val="afff9"/>
            </w:pPr>
            <w:r w:rsidRPr="00DE7161">
              <w:t>mov</w:t>
            </w:r>
            <w:r w:rsidRPr="00DE7161">
              <w:tab/>
              <w:t xml:space="preserve"> </w:t>
            </w:r>
            <w:proofErr w:type="spellStart"/>
            <w:r w:rsidRPr="00DE7161">
              <w:t>eax</w:t>
            </w:r>
            <w:proofErr w:type="spellEnd"/>
            <w:r w:rsidRPr="00DE7161">
              <w:t>, DWORD PTR _i</w:t>
            </w:r>
          </w:p>
          <w:p w14:paraId="271BE6FF" w14:textId="77777777" w:rsidR="00DE7161" w:rsidRPr="00DE7161" w:rsidRDefault="00DE7161" w:rsidP="00E71E31">
            <w:pPr>
              <w:pStyle w:val="afff9"/>
            </w:pPr>
            <w:r w:rsidRPr="00DE7161">
              <w:t>mov</w:t>
            </w:r>
            <w:r w:rsidRPr="00DE7161">
              <w:tab/>
              <w:t xml:space="preserve"> DWORD PTR _k2, </w:t>
            </w:r>
            <w:proofErr w:type="spellStart"/>
            <w:r w:rsidRPr="00DE7161">
              <w:t>eax</w:t>
            </w:r>
            <w:proofErr w:type="spellEnd"/>
          </w:p>
          <w:p w14:paraId="74798526" w14:textId="77777777" w:rsidR="00DE7161" w:rsidRPr="00DE7161" w:rsidRDefault="00DE7161" w:rsidP="00E71E31">
            <w:pPr>
              <w:pStyle w:val="afff9"/>
            </w:pPr>
            <w:r w:rsidRPr="00DE7161">
              <w:lastRenderedPageBreak/>
              <w:t>mov</w:t>
            </w:r>
            <w:r w:rsidRPr="00DE7161">
              <w:tab/>
              <w:t xml:space="preserve"> </w:t>
            </w:r>
            <w:proofErr w:type="spellStart"/>
            <w:r w:rsidRPr="00DE7161">
              <w:t>eax</w:t>
            </w:r>
            <w:proofErr w:type="spellEnd"/>
            <w:r w:rsidRPr="00DE7161">
              <w:t>, DWORD PTR _i</w:t>
            </w:r>
          </w:p>
          <w:p w14:paraId="74F5EBB4" w14:textId="77777777" w:rsidR="00DE7161" w:rsidRPr="00DE7161" w:rsidRDefault="00DE7161" w:rsidP="00E71E31">
            <w:pPr>
              <w:pStyle w:val="afff9"/>
            </w:pPr>
            <w:r w:rsidRPr="00DE7161">
              <w:t>mov</w:t>
            </w:r>
            <w:r w:rsidRPr="00DE7161">
              <w:tab/>
              <w:t xml:space="preserve"> DWORD PTR _i4, </w:t>
            </w:r>
            <w:proofErr w:type="spellStart"/>
            <w:r w:rsidRPr="00DE7161">
              <w:t>eax</w:t>
            </w:r>
            <w:proofErr w:type="spellEnd"/>
          </w:p>
          <w:p w14:paraId="19603D9F" w14:textId="77777777" w:rsidR="00DE7161" w:rsidRPr="00DE7161" w:rsidRDefault="00DE7161" w:rsidP="00E71E31">
            <w:pPr>
              <w:pStyle w:val="afff9"/>
            </w:pPr>
            <w:proofErr w:type="spellStart"/>
            <w:r w:rsidRPr="00DE7161">
              <w:t>imul</w:t>
            </w:r>
            <w:proofErr w:type="spellEnd"/>
            <w:r w:rsidRPr="00DE7161">
              <w:tab/>
              <w:t xml:space="preserve"> </w:t>
            </w:r>
            <w:proofErr w:type="spellStart"/>
            <w:r w:rsidRPr="00DE7161">
              <w:t>eax</w:t>
            </w:r>
            <w:proofErr w:type="spellEnd"/>
            <w:r w:rsidRPr="00DE7161">
              <w:t>, DWORD PTR _i, 0</w:t>
            </w:r>
          </w:p>
          <w:p w14:paraId="1C28BF86" w14:textId="77777777" w:rsidR="00DE7161" w:rsidRPr="00DE7161" w:rsidRDefault="00DE7161" w:rsidP="00E71E31">
            <w:pPr>
              <w:pStyle w:val="afff9"/>
            </w:pPr>
            <w:r w:rsidRPr="00DE7161">
              <w:t>mov</w:t>
            </w:r>
            <w:r w:rsidRPr="00DE7161">
              <w:tab/>
              <w:t xml:space="preserve"> DWORD PTR _i5, </w:t>
            </w:r>
            <w:proofErr w:type="spellStart"/>
            <w:r w:rsidRPr="00DE7161">
              <w:t>eax</w:t>
            </w:r>
            <w:proofErr w:type="spellEnd"/>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484B73" w14:textId="77777777" w:rsidR="00DE7161" w:rsidRPr="00DE7161" w:rsidRDefault="00DE7161" w:rsidP="00E71E31">
            <w:pPr>
              <w:pStyle w:val="afff9"/>
            </w:pPr>
            <w:r w:rsidRPr="00DE7161">
              <w:lastRenderedPageBreak/>
              <w:t>mov</w:t>
            </w:r>
            <w:r w:rsidRPr="00DE7161">
              <w:tab/>
              <w:t xml:space="preserve"> DWORD PTR _i3, 3 </w:t>
            </w:r>
          </w:p>
          <w:p w14:paraId="0A835778" w14:textId="77777777" w:rsidR="00DE7161" w:rsidRPr="00DE7161" w:rsidRDefault="00DE7161" w:rsidP="00E71E31">
            <w:pPr>
              <w:pStyle w:val="afff9"/>
            </w:pPr>
            <w:r w:rsidRPr="00DE7161">
              <w:t>mov</w:t>
            </w:r>
            <w:r w:rsidRPr="00DE7161">
              <w:tab/>
              <w:t xml:space="preserve"> </w:t>
            </w:r>
            <w:proofErr w:type="spellStart"/>
            <w:r w:rsidRPr="00DE7161">
              <w:t>ecx</w:t>
            </w:r>
            <w:proofErr w:type="spellEnd"/>
            <w:r w:rsidRPr="00DE7161">
              <w:t xml:space="preserve">, </w:t>
            </w:r>
            <w:proofErr w:type="spellStart"/>
            <w:r w:rsidRPr="00DE7161">
              <w:t>esi</w:t>
            </w:r>
            <w:proofErr w:type="spellEnd"/>
            <w:r w:rsidRPr="00DE7161">
              <w:t xml:space="preserve">  //0</w:t>
            </w:r>
          </w:p>
          <w:p w14:paraId="6BBF3E27" w14:textId="77777777" w:rsidR="00DE7161" w:rsidRPr="00DE7161" w:rsidRDefault="00DE7161" w:rsidP="00E71E31">
            <w:pPr>
              <w:pStyle w:val="afff9"/>
            </w:pPr>
            <w:r w:rsidRPr="00DE7161">
              <w:t>mov</w:t>
            </w:r>
            <w:r w:rsidRPr="00DE7161">
              <w:tab/>
              <w:t xml:space="preserve"> DWORD PTR _i2, 5</w:t>
            </w:r>
          </w:p>
          <w:p w14:paraId="22C05AC7" w14:textId="77777777" w:rsidR="00DE7161" w:rsidRPr="00DE7161" w:rsidRDefault="00DE7161" w:rsidP="00E71E31">
            <w:pPr>
              <w:pStyle w:val="afff9"/>
            </w:pPr>
            <w:r w:rsidRPr="00DE7161">
              <w:t>mov</w:t>
            </w:r>
            <w:r w:rsidRPr="00DE7161">
              <w:tab/>
              <w:t xml:space="preserve"> DWORD PTR _i4, </w:t>
            </w:r>
            <w:proofErr w:type="spellStart"/>
            <w:r w:rsidRPr="00DE7161">
              <w:t>eax</w:t>
            </w:r>
            <w:proofErr w:type="spellEnd"/>
            <w:r w:rsidRPr="00DE7161">
              <w:t xml:space="preserve"> </w:t>
            </w:r>
          </w:p>
        </w:tc>
      </w:tr>
    </w:tbl>
    <w:p w14:paraId="3B3ACD95" w14:textId="77777777" w:rsidR="00DE7161" w:rsidRPr="00EE4995" w:rsidRDefault="00DE7161" w:rsidP="00DC592F">
      <w:pPr>
        <w:pStyle w:val="140"/>
        <w:rPr>
          <w:lang w:val="ru-RU"/>
        </w:rPr>
      </w:pPr>
      <w:r w:rsidRPr="00EE4995">
        <w:rPr>
          <w:lang w:val="ru-RU"/>
        </w:rPr>
        <w:t xml:space="preserve">В ассемблерном коде команды сложения констант прибавления нуля к переменной, деления или умножения на 1, умножения на ноль приводятся автоматически. То есть даже без оптимизации это происходит сразу. К данным переменным присваивается соответствующее число. </w:t>
      </w:r>
    </w:p>
    <w:p w14:paraId="59EDAB9D" w14:textId="5E0A38AB" w:rsidR="00DE7161" w:rsidRPr="00DC592F" w:rsidRDefault="00DE7161" w:rsidP="00DC592F">
      <w:pPr>
        <w:pStyle w:val="140"/>
        <w:rPr>
          <w:lang w:val="ru-RU"/>
        </w:rPr>
      </w:pPr>
      <w:r w:rsidRPr="00EE4995">
        <w:rPr>
          <w:lang w:val="ru-RU"/>
        </w:rPr>
        <w:t xml:space="preserve">Однако при оптимизации кода переменная </w:t>
      </w:r>
      <w:r w:rsidRPr="00DE7161">
        <w:t>i</w:t>
      </w:r>
      <w:r w:rsidRPr="00EE4995">
        <w:rPr>
          <w:lang w:val="ru-RU"/>
        </w:rPr>
        <w:t xml:space="preserve"> не используется. </w:t>
      </w:r>
      <w:r w:rsidRPr="00DC592F">
        <w:rPr>
          <w:lang w:val="ru-RU"/>
        </w:rPr>
        <w:t xml:space="preserve">Число, соответствующее этой переменной, еще с пункта </w:t>
      </w:r>
      <w:r w:rsidRPr="00DE7161">
        <w:fldChar w:fldCharType="begin"/>
      </w:r>
      <w:r w:rsidRPr="00DC592F">
        <w:rPr>
          <w:lang w:val="ru-RU"/>
        </w:rPr>
        <w:instrText xml:space="preserve"> </w:instrText>
      </w:r>
      <w:r w:rsidRPr="00DE7161">
        <w:instrText>REF</w:instrText>
      </w:r>
      <w:r w:rsidRPr="00DC592F">
        <w:rPr>
          <w:lang w:val="ru-RU"/>
        </w:rPr>
        <w:instrText xml:space="preserve"> _</w:instrText>
      </w:r>
      <w:r w:rsidRPr="00DE7161">
        <w:instrText>Ref</w:instrText>
      </w:r>
      <w:r w:rsidRPr="00DC592F">
        <w:rPr>
          <w:lang w:val="ru-RU"/>
        </w:rPr>
        <w:instrText>115260576 \</w:instrText>
      </w:r>
      <w:r w:rsidRPr="00DE7161">
        <w:instrText>r</w:instrText>
      </w:r>
      <w:r w:rsidRPr="00DC592F">
        <w:rPr>
          <w:lang w:val="ru-RU"/>
        </w:rPr>
        <w:instrText xml:space="preserve"> \</w:instrText>
      </w:r>
      <w:r w:rsidRPr="00DE7161">
        <w:instrText>h</w:instrText>
      </w:r>
      <w:r w:rsidRPr="00DC592F">
        <w:rPr>
          <w:lang w:val="ru-RU"/>
        </w:rPr>
        <w:instrText xml:space="preserve"> </w:instrText>
      </w:r>
      <w:r w:rsidR="00DC592F" w:rsidRPr="00DC592F">
        <w:rPr>
          <w:lang w:val="ru-RU"/>
        </w:rPr>
        <w:instrText xml:space="preserve"> \* </w:instrText>
      </w:r>
      <w:r w:rsidR="00DC592F">
        <w:instrText>MERGEFORMAT</w:instrText>
      </w:r>
      <w:r w:rsidR="00DC592F" w:rsidRPr="00DC592F">
        <w:rPr>
          <w:lang w:val="ru-RU"/>
        </w:rPr>
        <w:instrText xml:space="preserve"> </w:instrText>
      </w:r>
      <w:r w:rsidRPr="00DE7161">
        <w:fldChar w:fldCharType="separate"/>
      </w:r>
      <w:r w:rsidRPr="00DC592F">
        <w:rPr>
          <w:lang w:val="ru-RU"/>
        </w:rPr>
        <w:t>3.1</w:t>
      </w:r>
      <w:r w:rsidRPr="00DE7161">
        <w:fldChar w:fldCharType="end"/>
      </w:r>
      <w:r w:rsidRPr="00DC592F">
        <w:rPr>
          <w:lang w:val="ru-RU"/>
        </w:rPr>
        <w:t xml:space="preserve"> хранится в регистре </w:t>
      </w:r>
      <w:proofErr w:type="spellStart"/>
      <w:r w:rsidRPr="00DE7161">
        <w:t>eax</w:t>
      </w:r>
      <w:proofErr w:type="spellEnd"/>
      <w:r w:rsidRPr="00DC592F">
        <w:rPr>
          <w:lang w:val="ru-RU"/>
        </w:rPr>
        <w:t xml:space="preserve">. </w:t>
      </w:r>
    </w:p>
    <w:p w14:paraId="0DDD81C0" w14:textId="77777777" w:rsidR="00DE7161" w:rsidRPr="00EE4995" w:rsidRDefault="00DE7161" w:rsidP="00DC592F">
      <w:pPr>
        <w:pStyle w:val="140"/>
        <w:rPr>
          <w:lang w:val="ru-RU"/>
        </w:rPr>
      </w:pPr>
      <w:r w:rsidRPr="00EE4995">
        <w:rPr>
          <w:lang w:val="ru-RU"/>
        </w:rPr>
        <w:t xml:space="preserve">Переменным </w:t>
      </w:r>
      <w:r w:rsidRPr="00DE7161">
        <w:t>i</w:t>
      </w:r>
      <w:r w:rsidRPr="00EE4995">
        <w:rPr>
          <w:lang w:val="ru-RU"/>
        </w:rPr>
        <w:t xml:space="preserve">5, </w:t>
      </w:r>
      <w:r w:rsidRPr="00DE7161">
        <w:t>k</w:t>
      </w:r>
      <w:r w:rsidRPr="00EE4995">
        <w:rPr>
          <w:lang w:val="ru-RU"/>
        </w:rPr>
        <w:t xml:space="preserve">2, </w:t>
      </w:r>
      <w:proofErr w:type="spellStart"/>
      <w:r w:rsidRPr="00DE7161">
        <w:t>flt</w:t>
      </w:r>
      <w:proofErr w:type="spellEnd"/>
      <w:r w:rsidRPr="00EE4995">
        <w:rPr>
          <w:lang w:val="ru-RU"/>
        </w:rPr>
        <w:t xml:space="preserve">_1, </w:t>
      </w:r>
      <w:r w:rsidRPr="00DE7161">
        <w:t>j</w:t>
      </w:r>
      <w:r w:rsidRPr="00EE4995">
        <w:rPr>
          <w:lang w:val="ru-RU"/>
        </w:rPr>
        <w:t>2 не присваиваются значения, так как в дальнейшем эти переменные не используются.</w:t>
      </w:r>
    </w:p>
    <w:p w14:paraId="7D9A91CA" w14:textId="77777777" w:rsidR="00DC592F" w:rsidRPr="00EE4995" w:rsidRDefault="00DC592F" w:rsidP="00DE7161">
      <w:pPr>
        <w:spacing w:line="240" w:lineRule="auto"/>
        <w:ind w:firstLine="0"/>
        <w:rPr>
          <w:rFonts w:eastAsia="Times New Roman" w:cs="Times New Roman"/>
        </w:rPr>
      </w:pPr>
    </w:p>
    <w:p w14:paraId="05C762D1" w14:textId="77777777" w:rsidR="00DE7161" w:rsidRPr="00DE7161" w:rsidRDefault="00DE7161" w:rsidP="005F5DC5">
      <w:pPr>
        <w:pStyle w:val="23"/>
      </w:pPr>
      <w:proofErr w:type="spellStart"/>
      <w:r w:rsidRPr="00DE7161">
        <w:t>Лишнее</w:t>
      </w:r>
      <w:proofErr w:type="spellEnd"/>
      <w:r w:rsidRPr="00DE7161">
        <w:t xml:space="preserve"> </w:t>
      </w:r>
      <w:proofErr w:type="spellStart"/>
      <w:r w:rsidRPr="00DE7161">
        <w:t>присваивание</w:t>
      </w:r>
      <w:proofErr w:type="spellEnd"/>
    </w:p>
    <w:tbl>
      <w:tblPr>
        <w:tblStyle w:val="afa"/>
        <w:tblW w:w="0" w:type="auto"/>
        <w:jc w:val="center"/>
        <w:tblLook w:val="04A0" w:firstRow="1" w:lastRow="0" w:firstColumn="1" w:lastColumn="0" w:noHBand="0" w:noVBand="1"/>
      </w:tblPr>
      <w:tblGrid>
        <w:gridCol w:w="1498"/>
        <w:gridCol w:w="3898"/>
        <w:gridCol w:w="4516"/>
      </w:tblGrid>
      <w:tr w:rsidR="00DE7161" w:rsidRPr="00A36377" w14:paraId="3990600B" w14:textId="77777777" w:rsidTr="0067324A">
        <w:trPr>
          <w:trHeight w:val="918"/>
          <w:jc w:val="center"/>
        </w:trPr>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26AB04" w14:textId="77777777" w:rsidR="00DE7161" w:rsidRPr="00A36377" w:rsidRDefault="00DE7161" w:rsidP="00A36377">
            <w:pPr>
              <w:pStyle w:val="afff9"/>
            </w:pPr>
            <w:r w:rsidRPr="00A36377">
              <w:t xml:space="preserve">Код на </w:t>
            </w:r>
            <w:proofErr w:type="spellStart"/>
            <w:r w:rsidRPr="00A36377">
              <w:t>языке</w:t>
            </w:r>
            <w:proofErr w:type="spellEnd"/>
            <w:r w:rsidRPr="00A36377">
              <w:t xml:space="preserve"> С</w:t>
            </w:r>
          </w:p>
        </w:tc>
        <w:tc>
          <w:tcPr>
            <w:tcW w:w="41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B900B" w14:textId="77777777" w:rsidR="00DE7161" w:rsidRPr="00A36377" w:rsidRDefault="00DE7161" w:rsidP="00A36377">
            <w:pPr>
              <w:pStyle w:val="afff9"/>
            </w:pPr>
            <w:proofErr w:type="spellStart"/>
            <w:r w:rsidRPr="00A36377">
              <w:t>Неоптимизированный</w:t>
            </w:r>
            <w:proofErr w:type="spellEnd"/>
            <w:r w:rsidRPr="00A36377">
              <w:t xml:space="preserve"> код</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1DCCD" w14:textId="77777777" w:rsidR="00DE7161" w:rsidRPr="00A36377" w:rsidRDefault="00DE7161" w:rsidP="00A36377">
            <w:pPr>
              <w:pStyle w:val="afff9"/>
            </w:pPr>
            <w:proofErr w:type="spellStart"/>
            <w:r w:rsidRPr="00A36377">
              <w:t>Оптимизированный</w:t>
            </w:r>
            <w:proofErr w:type="spellEnd"/>
            <w:r w:rsidRPr="00A36377">
              <w:t xml:space="preserve"> код </w:t>
            </w:r>
          </w:p>
        </w:tc>
      </w:tr>
      <w:tr w:rsidR="00DE7161" w:rsidRPr="00A36377" w14:paraId="378993B3" w14:textId="77777777" w:rsidTr="0067324A">
        <w:trPr>
          <w:trHeight w:val="654"/>
          <w:jc w:val="center"/>
        </w:trPr>
        <w:tc>
          <w:tcPr>
            <w:tcW w:w="16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C148FB" w14:textId="77777777" w:rsidR="00DE7161" w:rsidRPr="00A36377" w:rsidRDefault="00DE7161" w:rsidP="00A36377">
            <w:pPr>
              <w:pStyle w:val="afff9"/>
            </w:pPr>
            <w:r w:rsidRPr="00A36377">
              <w:t>k3 = 1;</w:t>
            </w:r>
          </w:p>
          <w:p w14:paraId="7C19ADDB" w14:textId="77777777" w:rsidR="00DE7161" w:rsidRPr="00A36377" w:rsidRDefault="00DE7161" w:rsidP="00A36377">
            <w:pPr>
              <w:pStyle w:val="afff9"/>
            </w:pPr>
            <w:r w:rsidRPr="00A36377">
              <w:t>k3 = 1;</w:t>
            </w:r>
          </w:p>
        </w:tc>
        <w:tc>
          <w:tcPr>
            <w:tcW w:w="41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2FA153" w14:textId="77777777" w:rsidR="00DE7161" w:rsidRPr="00A36377" w:rsidRDefault="00DE7161" w:rsidP="00A36377">
            <w:pPr>
              <w:pStyle w:val="afff9"/>
            </w:pPr>
            <w:r w:rsidRPr="00A36377">
              <w:t>mov</w:t>
            </w:r>
            <w:r w:rsidRPr="00A36377">
              <w:tab/>
              <w:t xml:space="preserve"> DWORD PTR _k3, 1</w:t>
            </w:r>
          </w:p>
          <w:p w14:paraId="3E4C9CE2" w14:textId="77777777" w:rsidR="00DE7161" w:rsidRPr="00A36377" w:rsidRDefault="00DE7161" w:rsidP="00A36377">
            <w:pPr>
              <w:pStyle w:val="afff9"/>
            </w:pPr>
            <w:r w:rsidRPr="00A36377">
              <w:t>mov</w:t>
            </w:r>
            <w:r w:rsidRPr="00A36377">
              <w:tab/>
              <w:t xml:space="preserve"> DWORD PTR _k3, 1</w:t>
            </w:r>
          </w:p>
          <w:p w14:paraId="1C2B58A1" w14:textId="77777777" w:rsidR="00DE7161" w:rsidRPr="00A36377" w:rsidRDefault="00DE7161" w:rsidP="00A36377">
            <w:pPr>
              <w:pStyle w:val="afff9"/>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3E823" w14:textId="77777777" w:rsidR="00DE7161" w:rsidRPr="00A36377" w:rsidRDefault="00DE7161" w:rsidP="00A36377">
            <w:pPr>
              <w:pStyle w:val="afff9"/>
            </w:pPr>
            <w:r w:rsidRPr="00A36377">
              <w:t>mov</w:t>
            </w:r>
            <w:r w:rsidRPr="00A36377">
              <w:tab/>
              <w:t xml:space="preserve"> DWORD PTR _k3, </w:t>
            </w:r>
            <w:proofErr w:type="spellStart"/>
            <w:r w:rsidRPr="00A36377">
              <w:t>ebx</w:t>
            </w:r>
            <w:proofErr w:type="spellEnd"/>
          </w:p>
          <w:p w14:paraId="391D63C7" w14:textId="77777777" w:rsidR="00DE7161" w:rsidRPr="00A36377" w:rsidRDefault="00DE7161" w:rsidP="00A36377">
            <w:pPr>
              <w:pStyle w:val="afff9"/>
            </w:pPr>
          </w:p>
        </w:tc>
      </w:tr>
    </w:tbl>
    <w:p w14:paraId="33F3FBAA" w14:textId="0AAF29DE" w:rsidR="00DE7161" w:rsidRDefault="00DE7161" w:rsidP="00DC592F">
      <w:pPr>
        <w:pStyle w:val="140"/>
      </w:pPr>
      <w:r w:rsidRPr="00EE4995">
        <w:rPr>
          <w:lang w:val="ru-RU"/>
        </w:rPr>
        <w:t>В случа</w:t>
      </w:r>
      <w:r w:rsidR="00600906">
        <w:rPr>
          <w:lang w:val="ru-RU"/>
        </w:rPr>
        <w:t>е</w:t>
      </w:r>
      <w:r w:rsidRPr="00EE4995">
        <w:rPr>
          <w:lang w:val="ru-RU"/>
        </w:rPr>
        <w:t xml:space="preserve"> неоптимизированного кода к одной переменной два раза присваивается константа. </w:t>
      </w:r>
      <w:r w:rsidRPr="00DC592F">
        <w:rPr>
          <w:lang w:val="ru-RU"/>
        </w:rPr>
        <w:t xml:space="preserve">При оптимизации переменной </w:t>
      </w:r>
      <w:r w:rsidRPr="00DE7161">
        <w:t>k</w:t>
      </w:r>
      <w:r w:rsidRPr="00DC592F">
        <w:rPr>
          <w:lang w:val="ru-RU"/>
        </w:rPr>
        <w:t xml:space="preserve">3 присваивается значение 1, которое хранится в регистре </w:t>
      </w:r>
      <w:proofErr w:type="spellStart"/>
      <w:r w:rsidRPr="00DE7161">
        <w:t>ebx</w:t>
      </w:r>
      <w:proofErr w:type="spellEnd"/>
      <w:r w:rsidRPr="00DC592F">
        <w:rPr>
          <w:lang w:val="ru-RU"/>
        </w:rPr>
        <w:t xml:space="preserve"> из пункта </w:t>
      </w:r>
      <w:r w:rsidRPr="00DE7161">
        <w:fldChar w:fldCharType="begin"/>
      </w:r>
      <w:r w:rsidRPr="00DC592F">
        <w:rPr>
          <w:lang w:val="ru-RU"/>
        </w:rPr>
        <w:instrText xml:space="preserve"> </w:instrText>
      </w:r>
      <w:r w:rsidRPr="00DE7161">
        <w:instrText>REF</w:instrText>
      </w:r>
      <w:r w:rsidRPr="00DC592F">
        <w:rPr>
          <w:lang w:val="ru-RU"/>
        </w:rPr>
        <w:instrText xml:space="preserve"> _</w:instrText>
      </w:r>
      <w:r w:rsidRPr="00DE7161">
        <w:instrText>Ref</w:instrText>
      </w:r>
      <w:r w:rsidRPr="00DC592F">
        <w:rPr>
          <w:lang w:val="ru-RU"/>
        </w:rPr>
        <w:instrText>115260576 \</w:instrText>
      </w:r>
      <w:r w:rsidRPr="00DE7161">
        <w:instrText>h</w:instrText>
      </w:r>
      <w:r w:rsidRPr="00DC592F">
        <w:rPr>
          <w:lang w:val="ru-RU"/>
        </w:rPr>
        <w:instrText xml:space="preserve"> </w:instrText>
      </w:r>
      <w:r w:rsidR="00DC592F" w:rsidRPr="00DC592F">
        <w:rPr>
          <w:lang w:val="ru-RU"/>
        </w:rPr>
        <w:instrText xml:space="preserve"> \* </w:instrText>
      </w:r>
      <w:r w:rsidR="00DC592F">
        <w:instrText>MERGEFORMAT</w:instrText>
      </w:r>
      <w:r w:rsidR="00DC592F" w:rsidRPr="00DC592F">
        <w:rPr>
          <w:lang w:val="ru-RU"/>
        </w:rPr>
        <w:instrText xml:space="preserve"> </w:instrText>
      </w:r>
      <w:r w:rsidRPr="00DE7161">
        <w:fldChar w:fldCharType="separate"/>
      </w:r>
      <w:r w:rsidRPr="00DC592F">
        <w:rPr>
          <w:lang w:val="ru-RU"/>
        </w:rPr>
        <w:t>Отказ от циклов</w:t>
      </w:r>
      <w:r w:rsidRPr="00DE7161">
        <w:fldChar w:fldCharType="end"/>
      </w:r>
      <w:r w:rsidRPr="00DC592F">
        <w:rPr>
          <w:lang w:val="ru-RU"/>
        </w:rPr>
        <w:t>. Таким образом лишние присваивание при оптимизации было удалено.</w:t>
      </w:r>
    </w:p>
    <w:p w14:paraId="56CCEE36" w14:textId="77777777" w:rsidR="00DC592F" w:rsidRPr="00DC592F" w:rsidRDefault="00DC592F" w:rsidP="00DC592F">
      <w:pPr>
        <w:pStyle w:val="140"/>
      </w:pPr>
    </w:p>
    <w:p w14:paraId="320A8718" w14:textId="77777777" w:rsidR="00DE7161" w:rsidRPr="00DE7161" w:rsidRDefault="00DE7161" w:rsidP="005F5DC5">
      <w:pPr>
        <w:pStyle w:val="23"/>
      </w:pPr>
      <w:proofErr w:type="spellStart"/>
      <w:r w:rsidRPr="00DE7161">
        <w:t>Снижение</w:t>
      </w:r>
      <w:proofErr w:type="spellEnd"/>
      <w:r w:rsidRPr="00DE7161">
        <w:t xml:space="preserve"> </w:t>
      </w:r>
      <w:proofErr w:type="spellStart"/>
      <w:r w:rsidRPr="00DE7161">
        <w:t>мощности</w:t>
      </w:r>
      <w:proofErr w:type="spellEnd"/>
    </w:p>
    <w:tbl>
      <w:tblPr>
        <w:tblStyle w:val="afa"/>
        <w:tblW w:w="10348" w:type="dxa"/>
        <w:jc w:val="center"/>
        <w:tblLayout w:type="fixed"/>
        <w:tblLook w:val="04A0" w:firstRow="1" w:lastRow="0" w:firstColumn="1" w:lastColumn="0" w:noHBand="0" w:noVBand="1"/>
      </w:tblPr>
      <w:tblGrid>
        <w:gridCol w:w="2694"/>
        <w:gridCol w:w="3402"/>
        <w:gridCol w:w="4252"/>
      </w:tblGrid>
      <w:tr w:rsidR="00DE7161" w:rsidRPr="00DE7161" w14:paraId="3AC6F6C0" w14:textId="77777777" w:rsidTr="00667C4B">
        <w:trPr>
          <w:jc w:val="center"/>
        </w:trPr>
        <w:tc>
          <w:tcPr>
            <w:tcW w:w="2694" w:type="dxa"/>
            <w:hideMark/>
          </w:tcPr>
          <w:p w14:paraId="58ED717E" w14:textId="77777777" w:rsidR="00DE7161" w:rsidRPr="00DE7161" w:rsidRDefault="00DE7161" w:rsidP="00A36377">
            <w:pPr>
              <w:pStyle w:val="afff9"/>
            </w:pPr>
            <w:r w:rsidRPr="00DE7161">
              <w:lastRenderedPageBreak/>
              <w:t xml:space="preserve">Код на </w:t>
            </w:r>
            <w:proofErr w:type="spellStart"/>
            <w:r w:rsidRPr="00DE7161">
              <w:t>языке</w:t>
            </w:r>
            <w:proofErr w:type="spellEnd"/>
            <w:r w:rsidRPr="00DE7161">
              <w:t xml:space="preserve"> С</w:t>
            </w:r>
          </w:p>
        </w:tc>
        <w:tc>
          <w:tcPr>
            <w:tcW w:w="3402" w:type="dxa"/>
            <w:hideMark/>
          </w:tcPr>
          <w:p w14:paraId="2827DD72" w14:textId="77777777" w:rsidR="00DE7161" w:rsidRPr="00DE7161" w:rsidRDefault="00DE7161" w:rsidP="00A36377">
            <w:pPr>
              <w:pStyle w:val="afff9"/>
            </w:pPr>
            <w:r w:rsidRPr="00DE7161">
              <w:t>Неоптимизированный код</w:t>
            </w:r>
          </w:p>
        </w:tc>
        <w:tc>
          <w:tcPr>
            <w:tcW w:w="4252" w:type="dxa"/>
            <w:hideMark/>
          </w:tcPr>
          <w:p w14:paraId="1C671CC2" w14:textId="77777777" w:rsidR="00DE7161" w:rsidRPr="00DE7161" w:rsidRDefault="00DE7161" w:rsidP="00A36377">
            <w:pPr>
              <w:pStyle w:val="afff9"/>
            </w:pPr>
            <w:r w:rsidRPr="00DE7161">
              <w:t xml:space="preserve">Оптимизированный код </w:t>
            </w:r>
          </w:p>
        </w:tc>
      </w:tr>
      <w:tr w:rsidR="00DE7161" w:rsidRPr="00DE7161" w14:paraId="3EE2C661" w14:textId="77777777" w:rsidTr="00667C4B">
        <w:trPr>
          <w:jc w:val="center"/>
        </w:trPr>
        <w:tc>
          <w:tcPr>
            <w:tcW w:w="2694" w:type="dxa"/>
            <w:hideMark/>
          </w:tcPr>
          <w:p w14:paraId="7DF4E708" w14:textId="77777777" w:rsidR="00DE7161" w:rsidRPr="00DE7161" w:rsidRDefault="00DE7161" w:rsidP="00A36377">
            <w:pPr>
              <w:pStyle w:val="afff9"/>
            </w:pPr>
            <w:r w:rsidRPr="00DE7161">
              <w:t>k2 = 4 * j5;</w:t>
            </w:r>
          </w:p>
          <w:p w14:paraId="37502275" w14:textId="77777777" w:rsidR="00DE7161" w:rsidRPr="00DE7161" w:rsidRDefault="00DE7161" w:rsidP="00A36377">
            <w:pPr>
              <w:pStyle w:val="afff9"/>
            </w:pPr>
            <w:r w:rsidRPr="00DE7161">
              <w:t>for(i = 0; i &lt;= 5; i++)</w:t>
            </w:r>
          </w:p>
          <w:p w14:paraId="1846A26C" w14:textId="77777777" w:rsidR="00DE7161" w:rsidRPr="00DE7161" w:rsidRDefault="00DE7161" w:rsidP="00A36377">
            <w:pPr>
              <w:pStyle w:val="afff9"/>
            </w:pPr>
            <w:r w:rsidRPr="00DE7161">
              <w:t>ivector4[i] = i * 2;</w:t>
            </w:r>
          </w:p>
        </w:tc>
        <w:tc>
          <w:tcPr>
            <w:tcW w:w="3402" w:type="dxa"/>
          </w:tcPr>
          <w:p w14:paraId="68D1BA63"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_j5</w:t>
            </w:r>
          </w:p>
          <w:p w14:paraId="50E847CC" w14:textId="77777777" w:rsidR="00DE7161" w:rsidRPr="00DE7161" w:rsidRDefault="00DE7161" w:rsidP="00A36377">
            <w:pPr>
              <w:pStyle w:val="afff9"/>
            </w:pPr>
            <w:proofErr w:type="spellStart"/>
            <w:r w:rsidRPr="00DE7161">
              <w:t>shl</w:t>
            </w:r>
            <w:proofErr w:type="spellEnd"/>
            <w:r w:rsidRPr="00DE7161">
              <w:tab/>
              <w:t xml:space="preserve"> </w:t>
            </w:r>
            <w:proofErr w:type="spellStart"/>
            <w:r w:rsidRPr="00DE7161">
              <w:t>eax</w:t>
            </w:r>
            <w:proofErr w:type="spellEnd"/>
            <w:r w:rsidRPr="00DE7161">
              <w:t>, 2</w:t>
            </w:r>
          </w:p>
          <w:p w14:paraId="7A174329" w14:textId="77777777" w:rsidR="00DE7161" w:rsidRPr="00DE7161" w:rsidRDefault="00DE7161" w:rsidP="00A36377">
            <w:pPr>
              <w:pStyle w:val="afff9"/>
            </w:pPr>
            <w:r w:rsidRPr="00DE7161">
              <w:t>mov</w:t>
            </w:r>
            <w:r w:rsidRPr="00DE7161">
              <w:tab/>
              <w:t xml:space="preserve"> DWORD PTR _k2, </w:t>
            </w:r>
            <w:proofErr w:type="spellStart"/>
            <w:r w:rsidRPr="00DE7161">
              <w:t>eax</w:t>
            </w:r>
            <w:proofErr w:type="spellEnd"/>
          </w:p>
          <w:p w14:paraId="697864DE" w14:textId="77777777" w:rsidR="00DE7161" w:rsidRPr="00DE7161" w:rsidRDefault="00DE7161" w:rsidP="00A36377">
            <w:pPr>
              <w:pStyle w:val="afff9"/>
            </w:pPr>
            <w:r w:rsidRPr="00DE7161">
              <w:t>mov</w:t>
            </w:r>
            <w:r w:rsidRPr="00DE7161">
              <w:tab/>
              <w:t xml:space="preserve"> DWORD PTR _i, 0</w:t>
            </w:r>
          </w:p>
          <w:p w14:paraId="4AC284EB" w14:textId="77777777" w:rsidR="00DE7161" w:rsidRPr="00DE7161" w:rsidRDefault="00DE7161" w:rsidP="00A36377">
            <w:pPr>
              <w:pStyle w:val="afff9"/>
            </w:pPr>
            <w:proofErr w:type="spellStart"/>
            <w:r w:rsidRPr="00DE7161">
              <w:t>jmp</w:t>
            </w:r>
            <w:proofErr w:type="spellEnd"/>
            <w:r w:rsidRPr="00DE7161">
              <w:tab/>
              <w:t xml:space="preserve"> SHORT $LN7@main</w:t>
            </w:r>
          </w:p>
          <w:p w14:paraId="23721745" w14:textId="77777777" w:rsidR="00DE7161" w:rsidRPr="00DE7161" w:rsidRDefault="00DE7161" w:rsidP="00A36377">
            <w:pPr>
              <w:pStyle w:val="afff9"/>
            </w:pPr>
            <w:r w:rsidRPr="00DE7161">
              <w:t>$LN5@main:</w:t>
            </w:r>
          </w:p>
          <w:p w14:paraId="6AF37B1F"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19C731ED"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09D306AD"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7FB3C973" w14:textId="77777777" w:rsidR="00DE7161" w:rsidRPr="00DE7161" w:rsidRDefault="00DE7161" w:rsidP="00A36377">
            <w:pPr>
              <w:pStyle w:val="afff9"/>
            </w:pPr>
            <w:r w:rsidRPr="00DE7161">
              <w:t>$LN7@main:</w:t>
            </w:r>
          </w:p>
          <w:p w14:paraId="2F44403B" w14:textId="77777777" w:rsidR="00DE7161" w:rsidRPr="00DE7161" w:rsidRDefault="00DE7161" w:rsidP="00A36377">
            <w:pPr>
              <w:pStyle w:val="afff9"/>
            </w:pPr>
            <w:proofErr w:type="spellStart"/>
            <w:r w:rsidRPr="00DE7161">
              <w:t>cmp</w:t>
            </w:r>
            <w:proofErr w:type="spellEnd"/>
            <w:r w:rsidRPr="00DE7161">
              <w:tab/>
              <w:t xml:space="preserve"> DWORD PTR _i, 5</w:t>
            </w:r>
          </w:p>
          <w:p w14:paraId="6860F039" w14:textId="77777777" w:rsidR="00DE7161" w:rsidRPr="00B7538A" w:rsidRDefault="00DE7161" w:rsidP="00A36377">
            <w:pPr>
              <w:pStyle w:val="afff9"/>
              <w:rPr>
                <w:lang w:val="ru-RU"/>
              </w:rPr>
            </w:pPr>
            <w:proofErr w:type="spellStart"/>
            <w:r w:rsidRPr="00DE7161">
              <w:t>jg</w:t>
            </w:r>
            <w:proofErr w:type="spellEnd"/>
            <w:r w:rsidRPr="00B7538A">
              <w:rPr>
                <w:lang w:val="ru-RU"/>
              </w:rPr>
              <w:tab/>
              <w:t xml:space="preserve"> </w:t>
            </w:r>
            <w:r w:rsidRPr="00DE7161">
              <w:t>SHORT</w:t>
            </w:r>
            <w:r w:rsidRPr="00B7538A">
              <w:rPr>
                <w:lang w:val="ru-RU"/>
              </w:rPr>
              <w:t xml:space="preserve"> $</w:t>
            </w:r>
            <w:r w:rsidRPr="00DE7161">
              <w:t>LN</w:t>
            </w:r>
            <w:r w:rsidRPr="00B7538A">
              <w:rPr>
                <w:lang w:val="ru-RU"/>
              </w:rPr>
              <w:t>6@</w:t>
            </w:r>
            <w:r w:rsidRPr="00DE7161">
              <w:t>main</w:t>
            </w:r>
            <w:r w:rsidRPr="00B7538A">
              <w:rPr>
                <w:lang w:val="ru-RU"/>
              </w:rPr>
              <w:t xml:space="preserve"> //Первый операнд больше второго</w:t>
            </w:r>
          </w:p>
          <w:p w14:paraId="69EC9DE9"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3572E05E" w14:textId="77777777" w:rsidR="00DE7161" w:rsidRPr="00DE7161" w:rsidRDefault="00DE7161" w:rsidP="00A36377">
            <w:pPr>
              <w:pStyle w:val="afff9"/>
            </w:pPr>
            <w:proofErr w:type="spellStart"/>
            <w:r w:rsidRPr="00DE7161">
              <w:t>shl</w:t>
            </w:r>
            <w:proofErr w:type="spellEnd"/>
            <w:r w:rsidRPr="00DE7161">
              <w:tab/>
              <w:t xml:space="preserve"> </w:t>
            </w:r>
            <w:proofErr w:type="spellStart"/>
            <w:r w:rsidRPr="00DE7161">
              <w:t>eax</w:t>
            </w:r>
            <w:proofErr w:type="spellEnd"/>
            <w:r w:rsidRPr="00DE7161">
              <w:t>, 1</w:t>
            </w:r>
          </w:p>
          <w:p w14:paraId="13163F22" w14:textId="77777777" w:rsidR="00DE7161" w:rsidRPr="00DE7161" w:rsidRDefault="00DE7161" w:rsidP="00A36377">
            <w:pPr>
              <w:pStyle w:val="afff9"/>
            </w:pPr>
            <w:r w:rsidRPr="00DE7161">
              <w:t>mov</w:t>
            </w:r>
            <w:r w:rsidRPr="00DE7161">
              <w:tab/>
              <w:t xml:space="preserve"> </w:t>
            </w:r>
            <w:proofErr w:type="spellStart"/>
            <w:r w:rsidRPr="00DE7161">
              <w:t>ecx</w:t>
            </w:r>
            <w:proofErr w:type="spellEnd"/>
            <w:r w:rsidRPr="00DE7161">
              <w:t>, DWORD PTR _i</w:t>
            </w:r>
          </w:p>
          <w:p w14:paraId="5780ABAE" w14:textId="77777777" w:rsidR="00DE7161" w:rsidRPr="00DE7161" w:rsidRDefault="00DE7161" w:rsidP="00A36377">
            <w:pPr>
              <w:pStyle w:val="afff9"/>
            </w:pPr>
            <w:r w:rsidRPr="00DE7161">
              <w:t>mov</w:t>
            </w:r>
            <w:r w:rsidRPr="00DE7161">
              <w:tab/>
              <w:t xml:space="preserve"> WORD PTR _ivector4[</w:t>
            </w:r>
            <w:proofErr w:type="spellStart"/>
            <w:r w:rsidRPr="00DE7161">
              <w:t>ecx</w:t>
            </w:r>
            <w:proofErr w:type="spellEnd"/>
            <w:r w:rsidRPr="00DE7161">
              <w:t>*2], ax</w:t>
            </w:r>
          </w:p>
          <w:p w14:paraId="7E47121E" w14:textId="77777777" w:rsidR="00DE7161" w:rsidRPr="00DE7161" w:rsidRDefault="00DE7161" w:rsidP="00A36377">
            <w:pPr>
              <w:pStyle w:val="afff9"/>
            </w:pPr>
            <w:proofErr w:type="spellStart"/>
            <w:r w:rsidRPr="00DE7161">
              <w:t>jmp</w:t>
            </w:r>
            <w:proofErr w:type="spellEnd"/>
            <w:r w:rsidRPr="00DE7161">
              <w:tab/>
              <w:t xml:space="preserve"> SHORT $LN5@main</w:t>
            </w:r>
            <w:r w:rsidRPr="00DE7161">
              <w:br/>
              <w:t>$LN6@main:</w:t>
            </w:r>
          </w:p>
          <w:p w14:paraId="078EF5EC" w14:textId="77777777" w:rsidR="00DE7161" w:rsidRPr="00DE7161" w:rsidRDefault="00DE7161" w:rsidP="00A36377">
            <w:pPr>
              <w:pStyle w:val="afff9"/>
            </w:pPr>
          </w:p>
        </w:tc>
        <w:tc>
          <w:tcPr>
            <w:tcW w:w="4252" w:type="dxa"/>
            <w:hideMark/>
          </w:tcPr>
          <w:p w14:paraId="127D1D4D" w14:textId="77777777" w:rsidR="00DE7161" w:rsidRPr="00DE7161" w:rsidRDefault="00DE7161" w:rsidP="00A36377">
            <w:pPr>
              <w:pStyle w:val="afff9"/>
            </w:pPr>
            <w:r w:rsidRPr="00DE7161">
              <w:t>lea</w:t>
            </w:r>
            <w:r w:rsidRPr="00DE7161">
              <w:tab/>
              <w:t xml:space="preserve"> </w:t>
            </w:r>
            <w:proofErr w:type="spellStart"/>
            <w:r w:rsidRPr="00DE7161">
              <w:t>eax</w:t>
            </w:r>
            <w:proofErr w:type="spellEnd"/>
            <w:r w:rsidRPr="00DE7161">
              <w:t>, DWORD PTR [</w:t>
            </w:r>
            <w:proofErr w:type="spellStart"/>
            <w:r w:rsidRPr="00DE7161">
              <w:t>ecx+ecx</w:t>
            </w:r>
            <w:proofErr w:type="spellEnd"/>
            <w:r w:rsidRPr="00DE7161">
              <w:t xml:space="preserve">] </w:t>
            </w:r>
          </w:p>
          <w:p w14:paraId="64D9E026" w14:textId="77777777" w:rsidR="00DE7161" w:rsidRPr="00DE7161" w:rsidRDefault="00DE7161" w:rsidP="00A36377">
            <w:pPr>
              <w:pStyle w:val="afff9"/>
            </w:pPr>
            <w:r w:rsidRPr="00DE7161">
              <w:t>mov</w:t>
            </w:r>
            <w:r w:rsidRPr="00DE7161">
              <w:tab/>
              <w:t xml:space="preserve"> WORD PTR _ivector4[</w:t>
            </w:r>
            <w:proofErr w:type="spellStart"/>
            <w:r w:rsidRPr="00DE7161">
              <w:t>ecx</w:t>
            </w:r>
            <w:proofErr w:type="spellEnd"/>
            <w:r w:rsidRPr="00DE7161">
              <w:t>*2], ax</w:t>
            </w:r>
          </w:p>
          <w:p w14:paraId="1578EF18" w14:textId="77777777" w:rsidR="00DE7161" w:rsidRPr="00B7538A" w:rsidRDefault="00DE7161" w:rsidP="00A36377">
            <w:pPr>
              <w:pStyle w:val="afff9"/>
              <w:rPr>
                <w:lang w:val="ru-RU"/>
              </w:rPr>
            </w:pPr>
            <w:proofErr w:type="spellStart"/>
            <w:r w:rsidRPr="00DE7161">
              <w:t>inc</w:t>
            </w:r>
            <w:proofErr w:type="spellEnd"/>
            <w:r w:rsidRPr="00B7538A">
              <w:rPr>
                <w:lang w:val="ru-RU"/>
              </w:rPr>
              <w:tab/>
              <w:t xml:space="preserve"> </w:t>
            </w:r>
            <w:proofErr w:type="spellStart"/>
            <w:r w:rsidRPr="00DE7161">
              <w:t>ecx</w:t>
            </w:r>
            <w:proofErr w:type="spellEnd"/>
          </w:p>
          <w:p w14:paraId="5B7924AA" w14:textId="77777777" w:rsidR="00DE7161" w:rsidRPr="00B7538A" w:rsidRDefault="00DE7161" w:rsidP="00A36377">
            <w:pPr>
              <w:pStyle w:val="afff9"/>
              <w:rPr>
                <w:lang w:val="ru-RU"/>
              </w:rPr>
            </w:pPr>
            <w:proofErr w:type="spellStart"/>
            <w:r w:rsidRPr="00DE7161">
              <w:t>cmp</w:t>
            </w:r>
            <w:proofErr w:type="spellEnd"/>
            <w:r w:rsidRPr="00B7538A">
              <w:rPr>
                <w:lang w:val="ru-RU"/>
              </w:rPr>
              <w:tab/>
              <w:t xml:space="preserve"> </w:t>
            </w:r>
            <w:proofErr w:type="spellStart"/>
            <w:r w:rsidRPr="00DE7161">
              <w:t>ecx</w:t>
            </w:r>
            <w:proofErr w:type="spellEnd"/>
            <w:r w:rsidRPr="00B7538A">
              <w:rPr>
                <w:lang w:val="ru-RU"/>
              </w:rPr>
              <w:t>, 5</w:t>
            </w:r>
          </w:p>
          <w:p w14:paraId="51806965" w14:textId="77777777" w:rsidR="00DE7161" w:rsidRPr="00B7538A" w:rsidRDefault="00DE7161" w:rsidP="00A36377">
            <w:pPr>
              <w:pStyle w:val="afff9"/>
              <w:rPr>
                <w:lang w:val="ru-RU"/>
              </w:rPr>
            </w:pPr>
            <w:proofErr w:type="spellStart"/>
            <w:r w:rsidRPr="00DE7161">
              <w:t>jle</w:t>
            </w:r>
            <w:proofErr w:type="spellEnd"/>
            <w:r w:rsidRPr="00B7538A">
              <w:rPr>
                <w:lang w:val="ru-RU"/>
              </w:rPr>
              <w:tab/>
              <w:t xml:space="preserve"> </w:t>
            </w:r>
            <w:r w:rsidRPr="00DE7161">
              <w:t>SHORT</w:t>
            </w:r>
            <w:r w:rsidRPr="00B7538A">
              <w:rPr>
                <w:lang w:val="ru-RU"/>
              </w:rPr>
              <w:t xml:space="preserve"> $</w:t>
            </w:r>
            <w:r w:rsidRPr="00DE7161">
              <w:t>LL</w:t>
            </w:r>
            <w:r w:rsidRPr="00B7538A">
              <w:rPr>
                <w:lang w:val="ru-RU"/>
              </w:rPr>
              <w:t>7@</w:t>
            </w:r>
            <w:r w:rsidRPr="00DE7161">
              <w:t>main</w:t>
            </w:r>
            <w:r w:rsidRPr="00B7538A">
              <w:rPr>
                <w:lang w:val="ru-RU"/>
              </w:rPr>
              <w:t xml:space="preserve"> //первый операнд меньше или равен</w:t>
            </w:r>
          </w:p>
          <w:p w14:paraId="46582726" w14:textId="77777777" w:rsidR="00DE7161" w:rsidRPr="00DE7161" w:rsidRDefault="00DE7161" w:rsidP="00A36377">
            <w:pPr>
              <w:pStyle w:val="afff9"/>
            </w:pPr>
            <w:r w:rsidRPr="00DE7161">
              <w:t>$LL7@main:</w:t>
            </w:r>
          </w:p>
        </w:tc>
      </w:tr>
    </w:tbl>
    <w:p w14:paraId="7FCC96D7" w14:textId="77777777" w:rsidR="00667C4B" w:rsidRPr="00667C4B" w:rsidRDefault="00667C4B" w:rsidP="00667C4B">
      <w:pPr>
        <w:spacing w:line="240" w:lineRule="auto"/>
        <w:ind w:firstLine="0"/>
        <w:rPr>
          <w:rFonts w:eastAsia="Times New Roman" w:cs="Times New Roman"/>
        </w:rPr>
      </w:pPr>
      <w:r w:rsidRPr="00667C4B">
        <w:rPr>
          <w:rFonts w:eastAsia="Times New Roman" w:cs="Times New Roman"/>
        </w:rPr>
        <w:t>В неоптимизированном коде инициализируется переменная i в памяти. В оптимизированном коде счетчик цикла хранятся в регистре ECX (который из предыдущего пункта уже содержит значение 0), а все переменные внутри цикла переносятся в регистры.</w:t>
      </w:r>
    </w:p>
    <w:p w14:paraId="66C3C3DE" w14:textId="77777777" w:rsidR="00667C4B" w:rsidRPr="00667C4B" w:rsidRDefault="00667C4B" w:rsidP="00667C4B">
      <w:pPr>
        <w:spacing w:line="240" w:lineRule="auto"/>
        <w:ind w:firstLine="0"/>
        <w:rPr>
          <w:rFonts w:eastAsia="Times New Roman" w:cs="Times New Roman"/>
        </w:rPr>
      </w:pPr>
      <w:r w:rsidRPr="00667C4B">
        <w:rPr>
          <w:rFonts w:eastAsia="Times New Roman" w:cs="Times New Roman"/>
        </w:rPr>
        <w:t xml:space="preserve">Для умножения индекса на 2 вместо вызова операции сдвига </w:t>
      </w:r>
      <w:proofErr w:type="spellStart"/>
      <w:r w:rsidRPr="00667C4B">
        <w:rPr>
          <w:rFonts w:eastAsia="Times New Roman" w:cs="Times New Roman"/>
        </w:rPr>
        <w:t>shl</w:t>
      </w:r>
      <w:proofErr w:type="spellEnd"/>
      <w:r w:rsidRPr="00667C4B">
        <w:rPr>
          <w:rFonts w:eastAsia="Times New Roman" w:cs="Times New Roman"/>
        </w:rPr>
        <w:t xml:space="preserve"> используется инструкция </w:t>
      </w:r>
      <w:proofErr w:type="spellStart"/>
      <w:r w:rsidRPr="00667C4B">
        <w:rPr>
          <w:rFonts w:eastAsia="Times New Roman" w:cs="Times New Roman"/>
        </w:rPr>
        <w:t>lea</w:t>
      </w:r>
      <w:proofErr w:type="spellEnd"/>
      <w:r w:rsidRPr="00667C4B">
        <w:rPr>
          <w:rFonts w:eastAsia="Times New Roman" w:cs="Times New Roman"/>
        </w:rPr>
        <w:t xml:space="preserve"> </w:t>
      </w:r>
      <w:proofErr w:type="spellStart"/>
      <w:r w:rsidRPr="00667C4B">
        <w:rPr>
          <w:rFonts w:eastAsia="Times New Roman" w:cs="Times New Roman"/>
        </w:rPr>
        <w:t>eax</w:t>
      </w:r>
      <w:proofErr w:type="spellEnd"/>
      <w:r w:rsidRPr="00667C4B">
        <w:rPr>
          <w:rFonts w:eastAsia="Times New Roman" w:cs="Times New Roman"/>
        </w:rPr>
        <w:t>, [</w:t>
      </w:r>
      <w:proofErr w:type="spellStart"/>
      <w:r w:rsidRPr="00667C4B">
        <w:rPr>
          <w:rFonts w:eastAsia="Times New Roman" w:cs="Times New Roman"/>
        </w:rPr>
        <w:t>ecx+ecx</w:t>
      </w:r>
      <w:proofErr w:type="spellEnd"/>
      <w:r w:rsidRPr="00667C4B">
        <w:rPr>
          <w:rFonts w:eastAsia="Times New Roman" w:cs="Times New Roman"/>
        </w:rPr>
        <w:t xml:space="preserve">], которая вычисляет сумму регистров всего за 1 такт АЛУ без использования арифметического умножителя. Переменной k2 значение не присваивается, так как механизм </w:t>
      </w:r>
      <w:r w:rsidRPr="00667C4B">
        <w:rPr>
          <w:rFonts w:eastAsia="Times New Roman" w:cs="Times New Roman"/>
          <w:i/>
          <w:iCs/>
        </w:rPr>
        <w:t xml:space="preserve">Dead Code </w:t>
      </w:r>
      <w:proofErr w:type="spellStart"/>
      <w:r w:rsidRPr="00667C4B">
        <w:rPr>
          <w:rFonts w:eastAsia="Times New Roman" w:cs="Times New Roman"/>
          <w:i/>
          <w:iCs/>
        </w:rPr>
        <w:t>Elimination</w:t>
      </w:r>
      <w:proofErr w:type="spellEnd"/>
      <w:r w:rsidRPr="00667C4B">
        <w:rPr>
          <w:rFonts w:eastAsia="Times New Roman" w:cs="Times New Roman"/>
        </w:rPr>
        <w:t xml:space="preserve"> удаляет её за неиспользованием в дальнейшем коде.</w:t>
      </w:r>
    </w:p>
    <w:p w14:paraId="7F3E0EF6" w14:textId="77777777" w:rsidR="00667C4B" w:rsidRPr="00667C4B" w:rsidRDefault="00667C4B" w:rsidP="00667C4B">
      <w:pPr>
        <w:spacing w:line="240" w:lineRule="auto"/>
        <w:ind w:firstLine="0"/>
        <w:rPr>
          <w:rFonts w:eastAsia="Times New Roman" w:cs="Times New Roman"/>
        </w:rPr>
      </w:pPr>
      <w:r w:rsidRPr="00667C4B">
        <w:rPr>
          <w:rFonts w:eastAsia="Times New Roman" w:cs="Times New Roman"/>
        </w:rPr>
        <w:lastRenderedPageBreak/>
        <w:t>Данный механизм относится к «снижению мощности» (</w:t>
      </w:r>
      <w:proofErr w:type="spellStart"/>
      <w:r w:rsidRPr="00667C4B">
        <w:rPr>
          <w:rFonts w:eastAsia="Times New Roman" w:cs="Times New Roman"/>
        </w:rPr>
        <w:t>Strength</w:t>
      </w:r>
      <w:proofErr w:type="spellEnd"/>
      <w:r w:rsidRPr="00667C4B">
        <w:rPr>
          <w:rFonts w:eastAsia="Times New Roman" w:cs="Times New Roman"/>
        </w:rPr>
        <w:t xml:space="preserve"> </w:t>
      </w:r>
      <w:proofErr w:type="spellStart"/>
      <w:r w:rsidRPr="00667C4B">
        <w:rPr>
          <w:rFonts w:eastAsia="Times New Roman" w:cs="Times New Roman"/>
        </w:rPr>
        <w:t>Reduction</w:t>
      </w:r>
      <w:proofErr w:type="spellEnd"/>
      <w:r w:rsidRPr="00667C4B">
        <w:rPr>
          <w:rFonts w:eastAsia="Times New Roman" w:cs="Times New Roman"/>
        </w:rPr>
        <w:t xml:space="preserve">) — замене более тяжелых и долгих операций (умножение, деление, сдвиг) на их быстрые эквиваленты (сложение, </w:t>
      </w:r>
      <w:proofErr w:type="spellStart"/>
      <w:r w:rsidRPr="00667C4B">
        <w:rPr>
          <w:rFonts w:eastAsia="Times New Roman" w:cs="Times New Roman"/>
        </w:rPr>
        <w:t>lea</w:t>
      </w:r>
      <w:proofErr w:type="spellEnd"/>
      <w:r w:rsidRPr="00667C4B">
        <w:rPr>
          <w:rFonts w:eastAsia="Times New Roman" w:cs="Times New Roman"/>
        </w:rPr>
        <w:t>).</w:t>
      </w:r>
    </w:p>
    <w:p w14:paraId="29E47F68" w14:textId="7E172E84" w:rsidR="00DE7161" w:rsidRPr="00DE7161" w:rsidRDefault="00DE7161" w:rsidP="00DE7161">
      <w:pPr>
        <w:spacing w:line="240" w:lineRule="auto"/>
        <w:ind w:firstLine="0"/>
        <w:rPr>
          <w:rFonts w:eastAsia="Times New Roman" w:cs="Times New Roman"/>
        </w:rPr>
      </w:pPr>
    </w:p>
    <w:p w14:paraId="3DF879E5" w14:textId="77777777" w:rsidR="00DE7161" w:rsidRPr="00DE7161" w:rsidRDefault="00DE7161" w:rsidP="005F5DC5">
      <w:pPr>
        <w:pStyle w:val="23"/>
      </w:pPr>
      <w:r w:rsidRPr="00DE7161">
        <w:t>Простой цикл</w:t>
      </w:r>
    </w:p>
    <w:tbl>
      <w:tblPr>
        <w:tblStyle w:val="afa"/>
        <w:tblW w:w="0" w:type="auto"/>
        <w:jc w:val="center"/>
        <w:tblLook w:val="04A0" w:firstRow="1" w:lastRow="0" w:firstColumn="1" w:lastColumn="0" w:noHBand="0" w:noVBand="1"/>
      </w:tblPr>
      <w:tblGrid>
        <w:gridCol w:w="2857"/>
        <w:gridCol w:w="3470"/>
        <w:gridCol w:w="3585"/>
      </w:tblGrid>
      <w:tr w:rsidR="00DE7161" w:rsidRPr="00DE7161" w14:paraId="3B4C6A20" w14:textId="77777777" w:rsidTr="000B32DC">
        <w:trPr>
          <w:trHeight w:val="940"/>
          <w:jc w:val="center"/>
        </w:trPr>
        <w:tc>
          <w:tcPr>
            <w:tcW w:w="2977" w:type="dxa"/>
            <w:hideMark/>
          </w:tcPr>
          <w:p w14:paraId="00691A1E" w14:textId="77777777" w:rsidR="00DE7161" w:rsidRPr="00DE7161" w:rsidRDefault="00DE7161" w:rsidP="00A36377">
            <w:pPr>
              <w:pStyle w:val="afff9"/>
            </w:pPr>
            <w:r w:rsidRPr="00DE7161">
              <w:t>Код на языке С</w:t>
            </w:r>
          </w:p>
        </w:tc>
        <w:tc>
          <w:tcPr>
            <w:tcW w:w="3544" w:type="dxa"/>
            <w:hideMark/>
          </w:tcPr>
          <w:p w14:paraId="5B1B8ECB" w14:textId="77777777" w:rsidR="00DE7161" w:rsidRPr="00DE7161" w:rsidRDefault="00DE7161" w:rsidP="00A36377">
            <w:pPr>
              <w:pStyle w:val="afff9"/>
            </w:pPr>
            <w:r w:rsidRPr="00DE7161">
              <w:t>Неоптимизированный код</w:t>
            </w:r>
          </w:p>
        </w:tc>
        <w:tc>
          <w:tcPr>
            <w:tcW w:w="3685" w:type="dxa"/>
            <w:hideMark/>
          </w:tcPr>
          <w:p w14:paraId="4B41EDCB" w14:textId="77777777" w:rsidR="00DE7161" w:rsidRPr="00DE7161" w:rsidRDefault="00DE7161" w:rsidP="00A36377">
            <w:pPr>
              <w:pStyle w:val="afff9"/>
            </w:pPr>
            <w:r w:rsidRPr="00DE7161">
              <w:t xml:space="preserve">Оптимизированный код </w:t>
            </w:r>
          </w:p>
        </w:tc>
      </w:tr>
      <w:tr w:rsidR="00DE7161" w:rsidRPr="00EE4995" w14:paraId="10CD1864" w14:textId="77777777" w:rsidTr="000B32DC">
        <w:trPr>
          <w:trHeight w:val="5443"/>
          <w:jc w:val="center"/>
        </w:trPr>
        <w:tc>
          <w:tcPr>
            <w:tcW w:w="2977" w:type="dxa"/>
            <w:hideMark/>
          </w:tcPr>
          <w:p w14:paraId="7D901E3F" w14:textId="77777777" w:rsidR="00DE7161" w:rsidRPr="00DE7161" w:rsidRDefault="00DE7161" w:rsidP="00A36377">
            <w:pPr>
              <w:pStyle w:val="afff9"/>
            </w:pPr>
            <w:r w:rsidRPr="00DE7161">
              <w:t>j5 = 0;</w:t>
            </w:r>
          </w:p>
          <w:p w14:paraId="1CE541D0" w14:textId="77777777" w:rsidR="00DE7161" w:rsidRPr="00DE7161" w:rsidRDefault="00DE7161" w:rsidP="00A36377">
            <w:pPr>
              <w:pStyle w:val="afff9"/>
            </w:pPr>
            <w:r w:rsidRPr="00DE7161">
              <w:t>k5 = 10000;</w:t>
            </w:r>
          </w:p>
          <w:p w14:paraId="221A83D5" w14:textId="77777777" w:rsidR="00DE7161" w:rsidRPr="00DE7161" w:rsidRDefault="00DE7161" w:rsidP="00A36377">
            <w:pPr>
              <w:pStyle w:val="afff9"/>
            </w:pPr>
            <w:r w:rsidRPr="00DE7161">
              <w:t>do {</w:t>
            </w:r>
          </w:p>
          <w:p w14:paraId="6E404FDA" w14:textId="77777777" w:rsidR="00DE7161" w:rsidRPr="00DE7161" w:rsidRDefault="00DE7161" w:rsidP="00A36377">
            <w:pPr>
              <w:pStyle w:val="afff9"/>
            </w:pPr>
            <w:r w:rsidRPr="00DE7161">
              <w:t>k5 = k5 - 1;</w:t>
            </w:r>
          </w:p>
          <w:p w14:paraId="3444575B" w14:textId="77777777" w:rsidR="00DE7161" w:rsidRPr="00DE7161" w:rsidRDefault="00DE7161" w:rsidP="00A36377">
            <w:pPr>
              <w:pStyle w:val="afff9"/>
            </w:pPr>
            <w:r w:rsidRPr="00DE7161">
              <w:t>j5 = j5 + 1;</w:t>
            </w:r>
          </w:p>
          <w:p w14:paraId="3CD80CF5" w14:textId="77777777" w:rsidR="00DE7161" w:rsidRPr="00DE7161" w:rsidRDefault="00DE7161" w:rsidP="00A36377">
            <w:pPr>
              <w:pStyle w:val="afff9"/>
            </w:pPr>
            <w:r w:rsidRPr="00DE7161">
              <w:t xml:space="preserve">i5 = (k5 * 3) / (j5 * constant5); </w:t>
            </w:r>
          </w:p>
          <w:p w14:paraId="4775F71C" w14:textId="77777777" w:rsidR="00DE7161" w:rsidRPr="00DE7161" w:rsidRDefault="00DE7161" w:rsidP="00A36377">
            <w:pPr>
              <w:pStyle w:val="afff9"/>
            </w:pPr>
            <w:r w:rsidRPr="00DE7161">
              <w:t>} while ( k5 &gt; 0 );</w:t>
            </w:r>
          </w:p>
        </w:tc>
        <w:tc>
          <w:tcPr>
            <w:tcW w:w="3544" w:type="dxa"/>
            <w:hideMark/>
          </w:tcPr>
          <w:p w14:paraId="1395BA6D" w14:textId="77777777" w:rsidR="00DE7161" w:rsidRPr="00DE7161" w:rsidRDefault="00DE7161" w:rsidP="00A36377">
            <w:pPr>
              <w:pStyle w:val="afff9"/>
            </w:pPr>
            <w:r w:rsidRPr="00DE7161">
              <w:t>mov</w:t>
            </w:r>
            <w:r w:rsidRPr="00DE7161">
              <w:tab/>
              <w:t xml:space="preserve"> DWORD PTR _j5, 0</w:t>
            </w:r>
          </w:p>
          <w:p w14:paraId="721DA57C" w14:textId="77777777" w:rsidR="00DE7161" w:rsidRPr="00DE7161" w:rsidRDefault="00DE7161" w:rsidP="00A36377">
            <w:pPr>
              <w:pStyle w:val="afff9"/>
            </w:pPr>
            <w:r w:rsidRPr="00DE7161">
              <w:t>mov</w:t>
            </w:r>
            <w:r w:rsidRPr="00DE7161">
              <w:tab/>
              <w:t xml:space="preserve"> DWORD PTR _k5, 10000</w:t>
            </w:r>
          </w:p>
          <w:p w14:paraId="76628798" w14:textId="77777777" w:rsidR="00DE7161" w:rsidRPr="00DE7161" w:rsidRDefault="00DE7161" w:rsidP="00A36377">
            <w:pPr>
              <w:pStyle w:val="afff9"/>
            </w:pPr>
            <w:r w:rsidRPr="00DE7161">
              <w:t>$LN10@main:</w:t>
            </w:r>
          </w:p>
          <w:p w14:paraId="3CF8D4AB"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_k5</w:t>
            </w:r>
          </w:p>
          <w:p w14:paraId="3103871A" w14:textId="77777777" w:rsidR="00DE7161" w:rsidRPr="00DE7161" w:rsidRDefault="00DE7161" w:rsidP="00A36377">
            <w:pPr>
              <w:pStyle w:val="afff9"/>
            </w:pPr>
            <w:r w:rsidRPr="00DE7161">
              <w:t>sub</w:t>
            </w:r>
            <w:r w:rsidRPr="00DE7161">
              <w:tab/>
              <w:t xml:space="preserve"> </w:t>
            </w:r>
            <w:proofErr w:type="spellStart"/>
            <w:r w:rsidRPr="00DE7161">
              <w:t>eax</w:t>
            </w:r>
            <w:proofErr w:type="spellEnd"/>
            <w:r w:rsidRPr="00DE7161">
              <w:t>, 1</w:t>
            </w:r>
          </w:p>
          <w:p w14:paraId="6F62C842" w14:textId="77777777" w:rsidR="00DE7161" w:rsidRPr="00DE7161" w:rsidRDefault="00DE7161" w:rsidP="00A36377">
            <w:pPr>
              <w:pStyle w:val="afff9"/>
            </w:pPr>
            <w:r w:rsidRPr="00DE7161">
              <w:t>mov</w:t>
            </w:r>
            <w:r w:rsidRPr="00DE7161">
              <w:tab/>
              <w:t xml:space="preserve"> DWORD PTR _k5, </w:t>
            </w:r>
            <w:proofErr w:type="spellStart"/>
            <w:r w:rsidRPr="00DE7161">
              <w:t>eax</w:t>
            </w:r>
            <w:proofErr w:type="spellEnd"/>
          </w:p>
          <w:p w14:paraId="3BA987AF"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_j5</w:t>
            </w:r>
          </w:p>
          <w:p w14:paraId="71C71A37"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7E45A16B" w14:textId="77777777" w:rsidR="00DE7161" w:rsidRPr="00DE7161" w:rsidRDefault="00DE7161" w:rsidP="00A36377">
            <w:pPr>
              <w:pStyle w:val="afff9"/>
            </w:pPr>
            <w:r w:rsidRPr="00DE7161">
              <w:t>mov</w:t>
            </w:r>
            <w:r w:rsidRPr="00DE7161">
              <w:tab/>
              <w:t xml:space="preserve"> DWORD PTR _j5, </w:t>
            </w:r>
            <w:proofErr w:type="spellStart"/>
            <w:r w:rsidRPr="00DE7161">
              <w:t>eax</w:t>
            </w:r>
            <w:proofErr w:type="spellEnd"/>
          </w:p>
          <w:p w14:paraId="504E865F"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eax</w:t>
            </w:r>
            <w:proofErr w:type="spellEnd"/>
            <w:r w:rsidRPr="00DE7161">
              <w:t>, DWORD PTR _k5, 3</w:t>
            </w:r>
          </w:p>
          <w:p w14:paraId="6F85D821"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ecx</w:t>
            </w:r>
            <w:proofErr w:type="spellEnd"/>
            <w:r w:rsidRPr="00DE7161">
              <w:t>, DWORD PTR _j5, 5</w:t>
            </w:r>
          </w:p>
          <w:p w14:paraId="7CC16039" w14:textId="77777777" w:rsidR="00DE7161" w:rsidRPr="00DE7161" w:rsidRDefault="00DE7161" w:rsidP="00A36377">
            <w:pPr>
              <w:pStyle w:val="afff9"/>
            </w:pPr>
            <w:proofErr w:type="spellStart"/>
            <w:r w:rsidRPr="00DE7161">
              <w:t>cdq</w:t>
            </w:r>
            <w:proofErr w:type="spellEnd"/>
          </w:p>
          <w:p w14:paraId="21955CD3" w14:textId="77777777" w:rsidR="00DE7161" w:rsidRPr="00DE7161" w:rsidRDefault="00DE7161" w:rsidP="00A36377">
            <w:pPr>
              <w:pStyle w:val="afff9"/>
            </w:pPr>
            <w:proofErr w:type="spellStart"/>
            <w:r w:rsidRPr="00DE7161">
              <w:t>idiv</w:t>
            </w:r>
            <w:proofErr w:type="spellEnd"/>
            <w:r w:rsidRPr="00DE7161">
              <w:tab/>
              <w:t xml:space="preserve"> </w:t>
            </w:r>
            <w:proofErr w:type="spellStart"/>
            <w:r w:rsidRPr="00DE7161">
              <w:t>ecx</w:t>
            </w:r>
            <w:proofErr w:type="spellEnd"/>
          </w:p>
          <w:p w14:paraId="7A16D6B4" w14:textId="77777777" w:rsidR="00DE7161" w:rsidRPr="00DE7161" w:rsidRDefault="00DE7161" w:rsidP="00A36377">
            <w:pPr>
              <w:pStyle w:val="afff9"/>
            </w:pPr>
            <w:r w:rsidRPr="00DE7161">
              <w:t>mov</w:t>
            </w:r>
            <w:r w:rsidRPr="00DE7161">
              <w:tab/>
              <w:t xml:space="preserve"> DWORD PTR _i5, </w:t>
            </w:r>
            <w:proofErr w:type="spellStart"/>
            <w:r w:rsidRPr="00DE7161">
              <w:t>eax</w:t>
            </w:r>
            <w:proofErr w:type="spellEnd"/>
          </w:p>
          <w:p w14:paraId="59379F3D" w14:textId="77777777" w:rsidR="00DE7161" w:rsidRPr="00DE7161" w:rsidRDefault="00DE7161" w:rsidP="00A36377">
            <w:pPr>
              <w:pStyle w:val="afff9"/>
            </w:pPr>
            <w:proofErr w:type="spellStart"/>
            <w:r w:rsidRPr="00DE7161">
              <w:t>cmp</w:t>
            </w:r>
            <w:proofErr w:type="spellEnd"/>
            <w:r w:rsidRPr="00DE7161">
              <w:tab/>
              <w:t xml:space="preserve"> DWORD PTR _k5, 0</w:t>
            </w:r>
          </w:p>
          <w:p w14:paraId="45E4DE12" w14:textId="77777777" w:rsidR="00DE7161" w:rsidRPr="00DE7161" w:rsidRDefault="00DE7161" w:rsidP="00A36377">
            <w:pPr>
              <w:pStyle w:val="afff9"/>
            </w:pPr>
            <w:proofErr w:type="spellStart"/>
            <w:r w:rsidRPr="00DE7161">
              <w:t>jg</w:t>
            </w:r>
            <w:proofErr w:type="spellEnd"/>
            <w:r w:rsidRPr="00DE7161">
              <w:tab/>
              <w:t xml:space="preserve"> SHORT $LN10@main //</w:t>
            </w:r>
            <w:proofErr w:type="spellStart"/>
            <w:r w:rsidRPr="00DE7161">
              <w:t>Первый</w:t>
            </w:r>
            <w:proofErr w:type="spellEnd"/>
            <w:r w:rsidRPr="00DE7161">
              <w:t xml:space="preserve"> операнд больше </w:t>
            </w:r>
          </w:p>
        </w:tc>
        <w:tc>
          <w:tcPr>
            <w:tcW w:w="3685" w:type="dxa"/>
          </w:tcPr>
          <w:p w14:paraId="78283C7E" w14:textId="77777777" w:rsidR="00DE7161" w:rsidRPr="00DE7161" w:rsidRDefault="00DE7161" w:rsidP="00A36377">
            <w:pPr>
              <w:pStyle w:val="afff9"/>
            </w:pPr>
            <w:r w:rsidRPr="00DE7161">
              <w:t>push</w:t>
            </w:r>
            <w:r w:rsidRPr="00DE7161">
              <w:tab/>
              <w:t xml:space="preserve"> </w:t>
            </w:r>
            <w:proofErr w:type="spellStart"/>
            <w:r w:rsidRPr="00DE7161">
              <w:t>ebp</w:t>
            </w:r>
            <w:proofErr w:type="spellEnd"/>
          </w:p>
          <w:p w14:paraId="3AA59374" w14:textId="77777777" w:rsidR="00DE7161" w:rsidRPr="00DE7161" w:rsidRDefault="00DE7161" w:rsidP="00A36377">
            <w:pPr>
              <w:pStyle w:val="afff9"/>
            </w:pPr>
            <w:r w:rsidRPr="00DE7161">
              <w:t>push</w:t>
            </w:r>
            <w:r w:rsidRPr="00DE7161">
              <w:tab/>
              <w:t xml:space="preserve"> 5</w:t>
            </w:r>
          </w:p>
          <w:p w14:paraId="7D168F58" w14:textId="77777777" w:rsidR="00DE7161" w:rsidRPr="00DE7161" w:rsidRDefault="00DE7161" w:rsidP="00A36377">
            <w:pPr>
              <w:pStyle w:val="afff9"/>
            </w:pPr>
            <w:r w:rsidRPr="00DE7161">
              <w:t>mov</w:t>
            </w:r>
            <w:r w:rsidRPr="00DE7161">
              <w:tab/>
              <w:t xml:space="preserve"> </w:t>
            </w:r>
            <w:proofErr w:type="spellStart"/>
            <w:r w:rsidRPr="00DE7161">
              <w:t>edi</w:t>
            </w:r>
            <w:proofErr w:type="spellEnd"/>
            <w:r w:rsidRPr="00DE7161">
              <w:t xml:space="preserve">, </w:t>
            </w:r>
            <w:proofErr w:type="spellStart"/>
            <w:r w:rsidRPr="00DE7161">
              <w:t>esi</w:t>
            </w:r>
            <w:proofErr w:type="spellEnd"/>
            <w:r w:rsidRPr="00DE7161">
              <w:t xml:space="preserve"> //0</w:t>
            </w:r>
          </w:p>
          <w:p w14:paraId="65862ABD" w14:textId="77777777" w:rsidR="00DE7161" w:rsidRPr="00DE7161" w:rsidRDefault="00DE7161" w:rsidP="00A36377">
            <w:pPr>
              <w:pStyle w:val="afff9"/>
              <w:rPr>
                <w:lang w:val="fr-FR"/>
              </w:rPr>
            </w:pPr>
            <w:proofErr w:type="gramStart"/>
            <w:r w:rsidRPr="00DE7161">
              <w:rPr>
                <w:lang w:val="fr-FR"/>
              </w:rPr>
              <w:t>mov</w:t>
            </w:r>
            <w:proofErr w:type="gramEnd"/>
            <w:r w:rsidRPr="00DE7161">
              <w:rPr>
                <w:lang w:val="fr-FR"/>
              </w:rPr>
              <w:tab/>
              <w:t xml:space="preserve"> </w:t>
            </w:r>
            <w:proofErr w:type="spellStart"/>
            <w:r w:rsidRPr="00DE7161">
              <w:rPr>
                <w:lang w:val="fr-FR"/>
              </w:rPr>
              <w:t>ebx</w:t>
            </w:r>
            <w:proofErr w:type="spellEnd"/>
            <w:r w:rsidRPr="00DE7161">
              <w:rPr>
                <w:lang w:val="fr-FR"/>
              </w:rPr>
              <w:t>, 10000</w:t>
            </w:r>
          </w:p>
          <w:p w14:paraId="67227398" w14:textId="77777777" w:rsidR="00DE7161" w:rsidRPr="00DE7161" w:rsidRDefault="00DE7161" w:rsidP="00A36377">
            <w:pPr>
              <w:pStyle w:val="afff9"/>
              <w:rPr>
                <w:lang w:val="fr-FR"/>
              </w:rPr>
            </w:pPr>
            <w:proofErr w:type="gramStart"/>
            <w:r w:rsidRPr="00DE7161">
              <w:rPr>
                <w:lang w:val="fr-FR"/>
              </w:rPr>
              <w:t>pop</w:t>
            </w:r>
            <w:proofErr w:type="gramEnd"/>
            <w:r w:rsidRPr="00DE7161">
              <w:rPr>
                <w:lang w:val="fr-FR"/>
              </w:rPr>
              <w:tab/>
              <w:t xml:space="preserve"> </w:t>
            </w:r>
            <w:proofErr w:type="spellStart"/>
            <w:r w:rsidRPr="00DE7161">
              <w:rPr>
                <w:lang w:val="fr-FR"/>
              </w:rPr>
              <w:t>ebp</w:t>
            </w:r>
            <w:proofErr w:type="spellEnd"/>
            <w:r w:rsidRPr="00DE7161">
              <w:rPr>
                <w:lang w:val="fr-FR"/>
              </w:rPr>
              <w:t xml:space="preserve">   //constant5 = 5</w:t>
            </w:r>
          </w:p>
          <w:p w14:paraId="2FB96D61" w14:textId="77777777" w:rsidR="00DE7161" w:rsidRPr="00DE7161" w:rsidRDefault="00DE7161" w:rsidP="00A36377">
            <w:pPr>
              <w:pStyle w:val="afff9"/>
              <w:rPr>
                <w:lang w:val="fr-FR"/>
              </w:rPr>
            </w:pPr>
            <w:proofErr w:type="gramStart"/>
            <w:r w:rsidRPr="00DE7161">
              <w:rPr>
                <w:lang w:val="fr-FR"/>
              </w:rPr>
              <w:t>mov</w:t>
            </w:r>
            <w:proofErr w:type="gramEnd"/>
            <w:r w:rsidRPr="00DE7161">
              <w:rPr>
                <w:lang w:val="fr-FR"/>
              </w:rPr>
              <w:tab/>
              <w:t xml:space="preserve"> </w:t>
            </w:r>
            <w:proofErr w:type="spellStart"/>
            <w:r w:rsidRPr="00DE7161">
              <w:rPr>
                <w:lang w:val="fr-FR"/>
              </w:rPr>
              <w:t>esi</w:t>
            </w:r>
            <w:proofErr w:type="spellEnd"/>
            <w:r w:rsidRPr="00DE7161">
              <w:rPr>
                <w:lang w:val="fr-FR"/>
              </w:rPr>
              <w:t>, 29997</w:t>
            </w:r>
            <w:r w:rsidRPr="00DE7161">
              <w:rPr>
                <w:lang w:val="fr-FR"/>
              </w:rPr>
              <w:tab/>
              <w:t>//9999*3</w:t>
            </w:r>
          </w:p>
          <w:p w14:paraId="77A5EFF0" w14:textId="77777777" w:rsidR="00DE7161" w:rsidRPr="00DE7161" w:rsidRDefault="00DE7161" w:rsidP="00A36377">
            <w:pPr>
              <w:pStyle w:val="afff9"/>
              <w:rPr>
                <w:lang w:val="fr-FR"/>
              </w:rPr>
            </w:pPr>
            <w:r w:rsidRPr="00DE7161">
              <w:rPr>
                <w:lang w:val="fr-FR"/>
              </w:rPr>
              <w:t>$LL10@</w:t>
            </w:r>
            <w:proofErr w:type="gramStart"/>
            <w:r w:rsidRPr="00DE7161">
              <w:rPr>
                <w:lang w:val="fr-FR"/>
              </w:rPr>
              <w:t>main:</w:t>
            </w:r>
            <w:proofErr w:type="gramEnd"/>
          </w:p>
          <w:p w14:paraId="33F2B1E4" w14:textId="77777777" w:rsidR="00DE7161" w:rsidRPr="00DE7161" w:rsidRDefault="00DE7161" w:rsidP="00A36377">
            <w:pPr>
              <w:pStyle w:val="afff9"/>
              <w:rPr>
                <w:lang w:val="fr-FR"/>
              </w:rPr>
            </w:pPr>
            <w:proofErr w:type="gramStart"/>
            <w:r w:rsidRPr="00DE7161">
              <w:rPr>
                <w:lang w:val="fr-FR"/>
              </w:rPr>
              <w:t>mov</w:t>
            </w:r>
            <w:proofErr w:type="gramEnd"/>
            <w:r w:rsidRPr="00DE7161">
              <w:rPr>
                <w:lang w:val="fr-FR"/>
              </w:rPr>
              <w:tab/>
              <w:t xml:space="preserve"> </w:t>
            </w:r>
            <w:proofErr w:type="spellStart"/>
            <w:r w:rsidRPr="00DE7161">
              <w:rPr>
                <w:lang w:val="fr-FR"/>
              </w:rPr>
              <w:t>eax</w:t>
            </w:r>
            <w:proofErr w:type="spellEnd"/>
            <w:r w:rsidRPr="00DE7161">
              <w:rPr>
                <w:lang w:val="fr-FR"/>
              </w:rPr>
              <w:t xml:space="preserve">, </w:t>
            </w:r>
            <w:proofErr w:type="spellStart"/>
            <w:r w:rsidRPr="00DE7161">
              <w:rPr>
                <w:lang w:val="fr-FR"/>
              </w:rPr>
              <w:t>esi</w:t>
            </w:r>
            <w:proofErr w:type="spellEnd"/>
            <w:r w:rsidRPr="00DE7161">
              <w:rPr>
                <w:lang w:val="fr-FR"/>
              </w:rPr>
              <w:t xml:space="preserve">   //29997</w:t>
            </w:r>
          </w:p>
          <w:p w14:paraId="009F3A4B" w14:textId="77777777" w:rsidR="00DE7161" w:rsidRPr="00DE7161" w:rsidRDefault="00DE7161" w:rsidP="00A36377">
            <w:pPr>
              <w:pStyle w:val="afff9"/>
              <w:rPr>
                <w:lang w:val="fr-FR"/>
              </w:rPr>
            </w:pPr>
            <w:proofErr w:type="gramStart"/>
            <w:r w:rsidRPr="00DE7161">
              <w:rPr>
                <w:lang w:val="fr-FR"/>
              </w:rPr>
              <w:t>mov</w:t>
            </w:r>
            <w:proofErr w:type="gramEnd"/>
            <w:r w:rsidRPr="00DE7161">
              <w:rPr>
                <w:lang w:val="fr-FR"/>
              </w:rPr>
              <w:tab/>
              <w:t xml:space="preserve"> </w:t>
            </w:r>
            <w:proofErr w:type="spellStart"/>
            <w:r w:rsidRPr="00DE7161">
              <w:rPr>
                <w:lang w:val="fr-FR"/>
              </w:rPr>
              <w:t>ecx</w:t>
            </w:r>
            <w:proofErr w:type="spellEnd"/>
            <w:r w:rsidRPr="00DE7161">
              <w:rPr>
                <w:lang w:val="fr-FR"/>
              </w:rPr>
              <w:t xml:space="preserve">, </w:t>
            </w:r>
            <w:proofErr w:type="spellStart"/>
            <w:r w:rsidRPr="00DE7161">
              <w:rPr>
                <w:lang w:val="fr-FR"/>
              </w:rPr>
              <w:t>ebp</w:t>
            </w:r>
            <w:proofErr w:type="spellEnd"/>
            <w:r w:rsidRPr="00DE7161">
              <w:rPr>
                <w:lang w:val="fr-FR"/>
              </w:rPr>
              <w:t xml:space="preserve">   //5</w:t>
            </w:r>
          </w:p>
          <w:p w14:paraId="778C0724" w14:textId="77777777" w:rsidR="00DE7161" w:rsidRPr="00DE7161" w:rsidRDefault="00DE7161" w:rsidP="00A36377">
            <w:pPr>
              <w:pStyle w:val="afff9"/>
              <w:rPr>
                <w:lang w:val="fr-FR"/>
              </w:rPr>
            </w:pPr>
            <w:proofErr w:type="spellStart"/>
            <w:proofErr w:type="gramStart"/>
            <w:r w:rsidRPr="00DE7161">
              <w:rPr>
                <w:lang w:val="fr-FR"/>
              </w:rPr>
              <w:t>cdq</w:t>
            </w:r>
            <w:proofErr w:type="spellEnd"/>
            <w:proofErr w:type="gramEnd"/>
            <w:r w:rsidRPr="00DE7161">
              <w:rPr>
                <w:lang w:val="fr-FR"/>
              </w:rPr>
              <w:t xml:space="preserve">  </w:t>
            </w:r>
          </w:p>
          <w:p w14:paraId="51FADD40" w14:textId="77777777" w:rsidR="00DE7161" w:rsidRPr="00DE7161" w:rsidRDefault="00DE7161" w:rsidP="00A36377">
            <w:pPr>
              <w:pStyle w:val="afff9"/>
              <w:rPr>
                <w:lang w:val="fr-FR"/>
              </w:rPr>
            </w:pPr>
            <w:proofErr w:type="spellStart"/>
            <w:proofErr w:type="gramStart"/>
            <w:r w:rsidRPr="00DE7161">
              <w:rPr>
                <w:lang w:val="fr-FR"/>
              </w:rPr>
              <w:t>dec</w:t>
            </w:r>
            <w:proofErr w:type="spellEnd"/>
            <w:proofErr w:type="gramEnd"/>
            <w:r w:rsidRPr="00DE7161">
              <w:rPr>
                <w:lang w:val="fr-FR"/>
              </w:rPr>
              <w:tab/>
              <w:t xml:space="preserve"> </w:t>
            </w:r>
            <w:proofErr w:type="spellStart"/>
            <w:r w:rsidRPr="00DE7161">
              <w:rPr>
                <w:lang w:val="fr-FR"/>
              </w:rPr>
              <w:t>ebx</w:t>
            </w:r>
            <w:proofErr w:type="spellEnd"/>
            <w:r w:rsidRPr="00DE7161">
              <w:rPr>
                <w:lang w:val="fr-FR"/>
              </w:rPr>
              <w:t xml:space="preserve">       //9999</w:t>
            </w:r>
          </w:p>
          <w:p w14:paraId="2006B84B" w14:textId="77777777" w:rsidR="00DE7161" w:rsidRPr="00DE7161" w:rsidRDefault="00DE7161" w:rsidP="00A36377">
            <w:pPr>
              <w:pStyle w:val="afff9"/>
              <w:rPr>
                <w:lang w:val="fr-FR"/>
              </w:rPr>
            </w:pPr>
            <w:proofErr w:type="spellStart"/>
            <w:proofErr w:type="gramStart"/>
            <w:r w:rsidRPr="00DE7161">
              <w:rPr>
                <w:lang w:val="fr-FR"/>
              </w:rPr>
              <w:t>idiv</w:t>
            </w:r>
            <w:proofErr w:type="spellEnd"/>
            <w:proofErr w:type="gramEnd"/>
            <w:r w:rsidRPr="00DE7161">
              <w:rPr>
                <w:lang w:val="fr-FR"/>
              </w:rPr>
              <w:tab/>
              <w:t xml:space="preserve"> </w:t>
            </w:r>
            <w:proofErr w:type="spellStart"/>
            <w:r w:rsidRPr="00DE7161">
              <w:rPr>
                <w:lang w:val="fr-FR"/>
              </w:rPr>
              <w:t>ecx</w:t>
            </w:r>
            <w:proofErr w:type="spellEnd"/>
            <w:r w:rsidRPr="00DE7161">
              <w:rPr>
                <w:lang w:val="fr-FR"/>
              </w:rPr>
              <w:t xml:space="preserve">       //5999</w:t>
            </w:r>
          </w:p>
          <w:p w14:paraId="3CD8D922" w14:textId="77777777" w:rsidR="00DE7161" w:rsidRPr="00DE7161" w:rsidRDefault="00DE7161" w:rsidP="00A36377">
            <w:pPr>
              <w:pStyle w:val="afff9"/>
            </w:pPr>
            <w:r w:rsidRPr="00DE7161">
              <w:t>sub</w:t>
            </w:r>
            <w:r w:rsidRPr="00DE7161">
              <w:tab/>
              <w:t xml:space="preserve"> </w:t>
            </w:r>
            <w:proofErr w:type="spellStart"/>
            <w:r w:rsidRPr="00DE7161">
              <w:t>esi</w:t>
            </w:r>
            <w:proofErr w:type="spellEnd"/>
            <w:r w:rsidRPr="00DE7161">
              <w:t>, 3</w:t>
            </w:r>
          </w:p>
          <w:p w14:paraId="660EB68E" w14:textId="77777777" w:rsidR="00DE7161" w:rsidRPr="00DE7161" w:rsidRDefault="00DE7161" w:rsidP="00A36377">
            <w:pPr>
              <w:pStyle w:val="afff9"/>
            </w:pPr>
            <w:r w:rsidRPr="00DE7161">
              <w:t>add</w:t>
            </w:r>
            <w:r w:rsidRPr="00DE7161">
              <w:tab/>
              <w:t xml:space="preserve"> </w:t>
            </w:r>
            <w:proofErr w:type="spellStart"/>
            <w:r w:rsidRPr="00DE7161">
              <w:t>ebp</w:t>
            </w:r>
            <w:proofErr w:type="spellEnd"/>
            <w:r w:rsidRPr="00DE7161">
              <w:t>, 5</w:t>
            </w:r>
          </w:p>
          <w:p w14:paraId="5D7E512E" w14:textId="77777777" w:rsidR="00DE7161" w:rsidRPr="00DE7161" w:rsidRDefault="00DE7161" w:rsidP="00A36377">
            <w:pPr>
              <w:pStyle w:val="afff9"/>
            </w:pPr>
            <w:proofErr w:type="spellStart"/>
            <w:r w:rsidRPr="00DE7161">
              <w:t>inc</w:t>
            </w:r>
            <w:proofErr w:type="spellEnd"/>
            <w:r w:rsidRPr="00DE7161">
              <w:tab/>
              <w:t xml:space="preserve"> </w:t>
            </w:r>
            <w:proofErr w:type="spellStart"/>
            <w:r w:rsidRPr="00DE7161">
              <w:t>edi</w:t>
            </w:r>
            <w:proofErr w:type="spellEnd"/>
          </w:p>
          <w:p w14:paraId="51FD4B9E" w14:textId="77777777" w:rsidR="00DE7161" w:rsidRPr="00DE7161" w:rsidRDefault="00DE7161" w:rsidP="00A36377">
            <w:pPr>
              <w:pStyle w:val="afff9"/>
            </w:pPr>
            <w:r w:rsidRPr="00DE7161">
              <w:t>mov</w:t>
            </w:r>
            <w:r w:rsidRPr="00DE7161">
              <w:tab/>
              <w:t xml:space="preserve"> DWORD PTR _i5, </w:t>
            </w:r>
            <w:proofErr w:type="spellStart"/>
            <w:r w:rsidRPr="00DE7161">
              <w:t>eax</w:t>
            </w:r>
            <w:proofErr w:type="spellEnd"/>
          </w:p>
          <w:p w14:paraId="7D4ADA8A" w14:textId="77777777" w:rsidR="00DE7161" w:rsidRPr="00DE7161" w:rsidRDefault="00DE7161" w:rsidP="00A36377">
            <w:pPr>
              <w:pStyle w:val="afff9"/>
            </w:pPr>
            <w:r w:rsidRPr="00DE7161">
              <w:t>test</w:t>
            </w:r>
            <w:r w:rsidRPr="00DE7161">
              <w:tab/>
              <w:t xml:space="preserve"> </w:t>
            </w:r>
            <w:proofErr w:type="spellStart"/>
            <w:r w:rsidRPr="00DE7161">
              <w:t>ebx</w:t>
            </w:r>
            <w:proofErr w:type="spellEnd"/>
            <w:r w:rsidRPr="00DE7161">
              <w:t xml:space="preserve">, </w:t>
            </w:r>
            <w:proofErr w:type="spellStart"/>
            <w:r w:rsidRPr="00DE7161">
              <w:t>ebx</w:t>
            </w:r>
            <w:proofErr w:type="spellEnd"/>
          </w:p>
          <w:p w14:paraId="3BAEE0C9" w14:textId="77777777" w:rsidR="00DE7161" w:rsidRPr="00DE7161" w:rsidRDefault="00DE7161" w:rsidP="00A36377">
            <w:pPr>
              <w:pStyle w:val="afff9"/>
            </w:pPr>
            <w:proofErr w:type="spellStart"/>
            <w:r w:rsidRPr="00DE7161">
              <w:t>jg</w:t>
            </w:r>
            <w:proofErr w:type="spellEnd"/>
            <w:r w:rsidRPr="00DE7161">
              <w:tab/>
              <w:t xml:space="preserve"> SHORT $LL10@main </w:t>
            </w:r>
          </w:p>
          <w:p w14:paraId="3EF25437" w14:textId="77777777" w:rsidR="00DE7161" w:rsidRPr="00DE7161" w:rsidRDefault="00DE7161" w:rsidP="00A36377">
            <w:pPr>
              <w:pStyle w:val="afff9"/>
            </w:pPr>
          </w:p>
          <w:p w14:paraId="7195899C" w14:textId="77777777" w:rsidR="00DE7161" w:rsidRPr="00DE7161" w:rsidRDefault="00DE7161" w:rsidP="00A36377">
            <w:pPr>
              <w:pStyle w:val="afff9"/>
            </w:pPr>
            <w:r w:rsidRPr="00DE7161">
              <w:t>mov</w:t>
            </w:r>
            <w:r w:rsidRPr="00DE7161">
              <w:tab/>
              <w:t xml:space="preserve"> DWORD PTR _j5, </w:t>
            </w:r>
            <w:proofErr w:type="spellStart"/>
            <w:r w:rsidRPr="00DE7161">
              <w:t>edi</w:t>
            </w:r>
            <w:proofErr w:type="spellEnd"/>
          </w:p>
        </w:tc>
      </w:tr>
    </w:tbl>
    <w:p w14:paraId="272D6B67" w14:textId="77777777" w:rsidR="00DE7161" w:rsidRPr="00DE7161" w:rsidRDefault="00DE7161" w:rsidP="00DE7161">
      <w:pPr>
        <w:spacing w:line="240" w:lineRule="auto"/>
        <w:ind w:firstLine="0"/>
        <w:rPr>
          <w:rFonts w:eastAsia="Times New Roman" w:cs="Times New Roman"/>
        </w:rPr>
      </w:pPr>
      <w:r w:rsidRPr="00DE7161">
        <w:rPr>
          <w:rFonts w:eastAsia="Times New Roman" w:cs="Times New Roman"/>
        </w:rPr>
        <w:t xml:space="preserve">В оптимизированном коде все значения хранятся в регистрах. Компилятор убрал лишние присваивания. Используются операции инкремента и декремента, они быстрее, чем операции сложения и вычитания. Компилятор не высчитывает значение переменных отдельно, как это происходит в неоптимизированном коде. </w:t>
      </w:r>
      <w:r w:rsidRPr="00DE7161">
        <w:rPr>
          <w:rFonts w:eastAsia="Times New Roman" w:cs="Times New Roman"/>
        </w:rPr>
        <w:lastRenderedPageBreak/>
        <w:t xml:space="preserve">Сразу посчитывается значение первого перемножения и заносится в регистр </w:t>
      </w:r>
      <w:proofErr w:type="spellStart"/>
      <w:r w:rsidRPr="00DE7161">
        <w:rPr>
          <w:rFonts w:eastAsia="Times New Roman" w:cs="Times New Roman"/>
          <w:lang w:val="en-US"/>
        </w:rPr>
        <w:t>esi</w:t>
      </w:r>
      <w:proofErr w:type="spellEnd"/>
      <w:r w:rsidRPr="00DE7161">
        <w:rPr>
          <w:rFonts w:eastAsia="Times New Roman" w:cs="Times New Roman"/>
        </w:rPr>
        <w:t xml:space="preserve">. Вместо того, чтобы каждый раз делать умножение, компилятор прибавляет в регистр </w:t>
      </w:r>
      <w:proofErr w:type="spellStart"/>
      <w:r w:rsidRPr="00DE7161">
        <w:rPr>
          <w:rFonts w:eastAsia="Times New Roman" w:cs="Times New Roman"/>
          <w:lang w:val="en-US"/>
        </w:rPr>
        <w:t>ebp</w:t>
      </w:r>
      <w:proofErr w:type="spellEnd"/>
      <w:r w:rsidRPr="00DE7161">
        <w:rPr>
          <w:rFonts w:eastAsia="Times New Roman" w:cs="Times New Roman"/>
        </w:rPr>
        <w:t xml:space="preserve"> число 5, а из регистра </w:t>
      </w:r>
      <w:proofErr w:type="spellStart"/>
      <w:r w:rsidRPr="00DE7161">
        <w:rPr>
          <w:rFonts w:eastAsia="Times New Roman" w:cs="Times New Roman"/>
          <w:lang w:val="en-US"/>
        </w:rPr>
        <w:t>esi</w:t>
      </w:r>
      <w:proofErr w:type="spellEnd"/>
      <w:r w:rsidRPr="00DE7161">
        <w:rPr>
          <w:rFonts w:eastAsia="Times New Roman" w:cs="Times New Roman"/>
        </w:rPr>
        <w:t xml:space="preserve"> вычитает три. Эти команды работают намного быстрее, чем постоянное умножение.</w:t>
      </w:r>
    </w:p>
    <w:p w14:paraId="147E154E" w14:textId="77777777" w:rsidR="00DE7161" w:rsidRPr="00DE7161" w:rsidRDefault="00DE7161" w:rsidP="005F5DC5">
      <w:pPr>
        <w:pStyle w:val="23"/>
      </w:pPr>
      <w:r w:rsidRPr="00DE7161">
        <w:t>Управление переменной индукции цикла</w:t>
      </w:r>
    </w:p>
    <w:tbl>
      <w:tblPr>
        <w:tblStyle w:val="afa"/>
        <w:tblW w:w="0" w:type="auto"/>
        <w:jc w:val="center"/>
        <w:tblLook w:val="04A0" w:firstRow="1" w:lastRow="0" w:firstColumn="1" w:lastColumn="0" w:noHBand="0" w:noVBand="1"/>
      </w:tblPr>
      <w:tblGrid>
        <w:gridCol w:w="2551"/>
        <w:gridCol w:w="3384"/>
        <w:gridCol w:w="3977"/>
      </w:tblGrid>
      <w:tr w:rsidR="00DE7161" w:rsidRPr="00DE7161" w14:paraId="69D0E239" w14:textId="77777777" w:rsidTr="0067324A">
        <w:trPr>
          <w:jc w:val="center"/>
        </w:trPr>
        <w:tc>
          <w:tcPr>
            <w:tcW w:w="2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3FE5E" w14:textId="77777777" w:rsidR="00DE7161" w:rsidRPr="00DE7161" w:rsidRDefault="00DE7161" w:rsidP="00A36377">
            <w:pPr>
              <w:pStyle w:val="afff9"/>
            </w:pPr>
            <w:r w:rsidRPr="00DE7161">
              <w:t>Код на языке С</w:t>
            </w:r>
          </w:p>
        </w:tc>
        <w:tc>
          <w:tcPr>
            <w:tcW w:w="36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23C5B" w14:textId="77777777" w:rsidR="00DE7161" w:rsidRPr="00DE7161" w:rsidRDefault="00DE7161" w:rsidP="00A36377">
            <w:pPr>
              <w:pStyle w:val="afff9"/>
            </w:pPr>
            <w:r w:rsidRPr="00DE7161">
              <w:t>Неоптимизированный код</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25197" w14:textId="77777777" w:rsidR="00DE7161" w:rsidRPr="00DE7161" w:rsidRDefault="00DE7161" w:rsidP="00A36377">
            <w:pPr>
              <w:pStyle w:val="afff9"/>
            </w:pPr>
            <w:r w:rsidRPr="00DE7161">
              <w:t>Оптимизированный код (O2, Ox)</w:t>
            </w:r>
          </w:p>
        </w:tc>
      </w:tr>
      <w:tr w:rsidR="00DE7161" w:rsidRPr="00EE4995" w14:paraId="5B782D28" w14:textId="77777777" w:rsidTr="0067324A">
        <w:trPr>
          <w:jc w:val="center"/>
        </w:trPr>
        <w:tc>
          <w:tcPr>
            <w:tcW w:w="2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8392C8" w14:textId="77777777" w:rsidR="00DE7161" w:rsidRPr="00DE7161" w:rsidRDefault="00DE7161" w:rsidP="00A36377">
            <w:pPr>
              <w:pStyle w:val="afff9"/>
            </w:pPr>
            <w:r w:rsidRPr="00DE7161">
              <w:t>for( i = 0; i &lt; 100; i++)</w:t>
            </w:r>
          </w:p>
          <w:p w14:paraId="0BA2AF9E" w14:textId="77777777" w:rsidR="00DE7161" w:rsidRPr="00DE7161" w:rsidRDefault="00DE7161" w:rsidP="00A36377">
            <w:pPr>
              <w:pStyle w:val="afff9"/>
            </w:pPr>
            <w:r w:rsidRPr="00DE7161">
              <w:t>ivector5[ i * 2 + 3 ] = 5;</w:t>
            </w:r>
          </w:p>
        </w:tc>
        <w:tc>
          <w:tcPr>
            <w:tcW w:w="36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37F345" w14:textId="77777777" w:rsidR="00DE7161" w:rsidRPr="00DE7161" w:rsidRDefault="00DE7161" w:rsidP="00A36377">
            <w:pPr>
              <w:pStyle w:val="afff9"/>
            </w:pPr>
            <w:r w:rsidRPr="00DE7161">
              <w:t>mov</w:t>
            </w:r>
            <w:r w:rsidRPr="00DE7161">
              <w:tab/>
              <w:t xml:space="preserve"> DWORD PTR _i, 0</w:t>
            </w:r>
          </w:p>
          <w:p w14:paraId="2C7CAB15" w14:textId="77777777" w:rsidR="00DE7161" w:rsidRPr="00DE7161" w:rsidRDefault="00DE7161" w:rsidP="00A36377">
            <w:pPr>
              <w:pStyle w:val="afff9"/>
            </w:pPr>
            <w:proofErr w:type="spellStart"/>
            <w:r w:rsidRPr="00DE7161">
              <w:t>jmp</w:t>
            </w:r>
            <w:proofErr w:type="spellEnd"/>
            <w:r w:rsidRPr="00DE7161">
              <w:tab/>
              <w:t xml:space="preserve"> SHORT $LN13@main</w:t>
            </w:r>
          </w:p>
          <w:p w14:paraId="45BC18C6" w14:textId="77777777" w:rsidR="00DE7161" w:rsidRPr="00DE7161" w:rsidRDefault="00DE7161" w:rsidP="00A36377">
            <w:pPr>
              <w:pStyle w:val="afff9"/>
            </w:pPr>
            <w:r w:rsidRPr="00DE7161">
              <w:t>$LN11@main:</w:t>
            </w:r>
          </w:p>
          <w:p w14:paraId="5C0F3D18"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4FA7A167"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6CE7C488"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126B86A0" w14:textId="77777777" w:rsidR="00DE7161" w:rsidRPr="00DE7161" w:rsidRDefault="00DE7161" w:rsidP="00A36377">
            <w:pPr>
              <w:pStyle w:val="afff9"/>
            </w:pPr>
            <w:r w:rsidRPr="00DE7161">
              <w:t>$LN13@main:</w:t>
            </w:r>
          </w:p>
          <w:p w14:paraId="42186D49" w14:textId="77777777" w:rsidR="00DE7161" w:rsidRPr="00DE7161" w:rsidRDefault="00DE7161" w:rsidP="00A36377">
            <w:pPr>
              <w:pStyle w:val="afff9"/>
            </w:pPr>
            <w:proofErr w:type="spellStart"/>
            <w:r w:rsidRPr="00DE7161">
              <w:t>cmp</w:t>
            </w:r>
            <w:proofErr w:type="spellEnd"/>
            <w:r w:rsidRPr="00DE7161">
              <w:tab/>
              <w:t xml:space="preserve"> DWORD PTR _i, 100</w:t>
            </w:r>
          </w:p>
          <w:p w14:paraId="3E255619" w14:textId="77777777" w:rsidR="00DE7161" w:rsidRPr="00B7538A" w:rsidRDefault="00DE7161" w:rsidP="00A36377">
            <w:pPr>
              <w:pStyle w:val="afff9"/>
              <w:rPr>
                <w:lang w:val="ru-RU"/>
              </w:rPr>
            </w:pPr>
            <w:proofErr w:type="spellStart"/>
            <w:r w:rsidRPr="00DE7161">
              <w:t>jge</w:t>
            </w:r>
            <w:proofErr w:type="spellEnd"/>
            <w:r w:rsidRPr="00B7538A">
              <w:rPr>
                <w:lang w:val="ru-RU"/>
              </w:rPr>
              <w:tab/>
              <w:t xml:space="preserve"> </w:t>
            </w:r>
            <w:r w:rsidRPr="00DE7161">
              <w:t>SHORT</w:t>
            </w:r>
            <w:r w:rsidRPr="00B7538A">
              <w:rPr>
                <w:lang w:val="ru-RU"/>
              </w:rPr>
              <w:t xml:space="preserve"> $</w:t>
            </w:r>
            <w:r w:rsidRPr="00DE7161">
              <w:t>LN</w:t>
            </w:r>
            <w:r w:rsidRPr="00B7538A">
              <w:rPr>
                <w:lang w:val="ru-RU"/>
              </w:rPr>
              <w:t>12@</w:t>
            </w:r>
            <w:r w:rsidRPr="00DE7161">
              <w:t>main</w:t>
            </w:r>
            <w:r w:rsidRPr="00B7538A">
              <w:rPr>
                <w:lang w:val="ru-RU"/>
              </w:rPr>
              <w:t xml:space="preserve"> //больше или равно</w:t>
            </w:r>
          </w:p>
          <w:p w14:paraId="3964C8FC"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6A7F4575" w14:textId="77777777" w:rsidR="00DE7161" w:rsidRPr="00DE7161" w:rsidRDefault="00DE7161" w:rsidP="00A36377">
            <w:pPr>
              <w:pStyle w:val="afff9"/>
            </w:pPr>
            <w:proofErr w:type="spellStart"/>
            <w:r w:rsidRPr="00DE7161">
              <w:t>shl</w:t>
            </w:r>
            <w:proofErr w:type="spellEnd"/>
            <w:r w:rsidRPr="00DE7161">
              <w:tab/>
              <w:t xml:space="preserve"> </w:t>
            </w:r>
            <w:proofErr w:type="spellStart"/>
            <w:r w:rsidRPr="00DE7161">
              <w:t>eax</w:t>
            </w:r>
            <w:proofErr w:type="spellEnd"/>
            <w:r w:rsidRPr="00DE7161">
              <w:t>, 1</w:t>
            </w:r>
          </w:p>
          <w:p w14:paraId="2F989882" w14:textId="77777777" w:rsidR="00DE7161" w:rsidRPr="00DE7161" w:rsidRDefault="00DE7161" w:rsidP="00A36377">
            <w:pPr>
              <w:pStyle w:val="afff9"/>
            </w:pPr>
            <w:r w:rsidRPr="00DE7161">
              <w:t>mov</w:t>
            </w:r>
            <w:r w:rsidRPr="00DE7161">
              <w:tab/>
              <w:t xml:space="preserve"> DWORD PTR _ivector5[</w:t>
            </w:r>
            <w:proofErr w:type="spellStart"/>
            <w:r w:rsidRPr="00DE7161">
              <w:t>eax</w:t>
            </w:r>
            <w:proofErr w:type="spellEnd"/>
            <w:r w:rsidRPr="00DE7161">
              <w:t>*4+12], 5</w:t>
            </w:r>
          </w:p>
          <w:p w14:paraId="0C1F8880" w14:textId="77777777" w:rsidR="00DE7161" w:rsidRPr="00DE7161" w:rsidRDefault="00DE7161" w:rsidP="00A36377">
            <w:pPr>
              <w:pStyle w:val="afff9"/>
            </w:pPr>
            <w:proofErr w:type="spellStart"/>
            <w:r w:rsidRPr="00DE7161">
              <w:t>jmp</w:t>
            </w:r>
            <w:proofErr w:type="spellEnd"/>
            <w:r w:rsidRPr="00DE7161">
              <w:tab/>
              <w:t xml:space="preserve"> SHORT $LN11@main</w:t>
            </w:r>
          </w:p>
          <w:p w14:paraId="30C43EBD" w14:textId="77777777" w:rsidR="00DE7161" w:rsidRPr="00DE7161" w:rsidRDefault="00DE7161" w:rsidP="00A36377">
            <w:pPr>
              <w:pStyle w:val="afff9"/>
            </w:pPr>
            <w:r w:rsidRPr="00DE7161">
              <w:t>$LN12@main:</w:t>
            </w:r>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7A0E3" w14:textId="77777777" w:rsidR="00DE7161" w:rsidRPr="00DE7161" w:rsidRDefault="00DE7161" w:rsidP="00A36377">
            <w:pPr>
              <w:pStyle w:val="afff9"/>
            </w:pPr>
            <w:r w:rsidRPr="00DE7161">
              <w:t>push</w:t>
            </w:r>
            <w:r w:rsidRPr="00DE7161">
              <w:tab/>
              <w:t xml:space="preserve"> 5</w:t>
            </w:r>
          </w:p>
          <w:p w14:paraId="00D42891" w14:textId="77777777" w:rsidR="00DE7161" w:rsidRPr="00DE7161" w:rsidRDefault="00DE7161" w:rsidP="00A36377">
            <w:pPr>
              <w:pStyle w:val="afff9"/>
            </w:pPr>
            <w:proofErr w:type="spellStart"/>
            <w:r w:rsidRPr="00DE7161">
              <w:t>xor</w:t>
            </w:r>
            <w:proofErr w:type="spellEnd"/>
            <w:r w:rsidRPr="00DE7161">
              <w:tab/>
              <w:t xml:space="preserve"> </w:t>
            </w:r>
            <w:proofErr w:type="spellStart"/>
            <w:r w:rsidRPr="00DE7161">
              <w:t>esi</w:t>
            </w:r>
            <w:proofErr w:type="spellEnd"/>
            <w:r w:rsidRPr="00DE7161">
              <w:t xml:space="preserve">, </w:t>
            </w:r>
            <w:proofErr w:type="spellStart"/>
            <w:r w:rsidRPr="00DE7161">
              <w:t>esi</w:t>
            </w:r>
            <w:proofErr w:type="spellEnd"/>
            <w:r w:rsidRPr="00DE7161">
              <w:t xml:space="preserve">   //0</w:t>
            </w:r>
          </w:p>
          <w:p w14:paraId="6624FF24" w14:textId="77777777" w:rsidR="00DE7161" w:rsidRPr="00DE7161" w:rsidRDefault="00DE7161" w:rsidP="00A36377">
            <w:pPr>
              <w:pStyle w:val="afff9"/>
            </w:pPr>
            <w:r w:rsidRPr="00DE7161">
              <w:t>pop</w:t>
            </w:r>
            <w:r w:rsidRPr="00DE7161">
              <w:tab/>
              <w:t xml:space="preserve"> </w:t>
            </w:r>
            <w:proofErr w:type="spellStart"/>
            <w:r w:rsidRPr="00DE7161">
              <w:t>edi</w:t>
            </w:r>
            <w:proofErr w:type="spellEnd"/>
            <w:r w:rsidRPr="00DE7161">
              <w:t xml:space="preserve">        //5</w:t>
            </w:r>
          </w:p>
          <w:p w14:paraId="345CF853" w14:textId="77777777" w:rsidR="00DE7161" w:rsidRPr="00DE7161" w:rsidRDefault="00DE7161" w:rsidP="00A36377">
            <w:pPr>
              <w:pStyle w:val="afff9"/>
            </w:pPr>
            <w:r w:rsidRPr="00DE7161">
              <w:t>mov</w:t>
            </w:r>
            <w:r w:rsidRPr="00DE7161">
              <w:tab/>
              <w:t xml:space="preserve"> </w:t>
            </w:r>
            <w:proofErr w:type="spellStart"/>
            <w:r w:rsidRPr="00DE7161">
              <w:t>ecx</w:t>
            </w:r>
            <w:proofErr w:type="spellEnd"/>
            <w:r w:rsidRPr="00DE7161">
              <w:t xml:space="preserve">, </w:t>
            </w:r>
            <w:proofErr w:type="spellStart"/>
            <w:r w:rsidRPr="00DE7161">
              <w:t>esi</w:t>
            </w:r>
            <w:proofErr w:type="spellEnd"/>
            <w:r w:rsidRPr="00DE7161">
              <w:t xml:space="preserve">   //0</w:t>
            </w:r>
          </w:p>
          <w:p w14:paraId="6DAF4AD6" w14:textId="77777777" w:rsidR="00DE7161" w:rsidRPr="00DE7161" w:rsidRDefault="00DE7161" w:rsidP="00A36377">
            <w:pPr>
              <w:pStyle w:val="afff9"/>
            </w:pPr>
            <w:r w:rsidRPr="00DE7161">
              <w:t>$LL13@main:</w:t>
            </w:r>
          </w:p>
          <w:p w14:paraId="78D6E6E7" w14:textId="77777777" w:rsidR="00DE7161" w:rsidRPr="00DE7161" w:rsidRDefault="00DE7161" w:rsidP="00A36377">
            <w:pPr>
              <w:pStyle w:val="afff9"/>
            </w:pPr>
            <w:r w:rsidRPr="00DE7161">
              <w:t>mov</w:t>
            </w:r>
            <w:r w:rsidRPr="00DE7161">
              <w:tab/>
              <w:t xml:space="preserve"> DWORD PTR _ivector5[</w:t>
            </w:r>
            <w:proofErr w:type="spellStart"/>
            <w:r w:rsidRPr="00DE7161">
              <w:t>ecx</w:t>
            </w:r>
            <w:proofErr w:type="spellEnd"/>
            <w:r w:rsidRPr="00DE7161">
              <w:t xml:space="preserve">*8+12], </w:t>
            </w:r>
            <w:proofErr w:type="spellStart"/>
            <w:r w:rsidRPr="00DE7161">
              <w:t>edi</w:t>
            </w:r>
            <w:proofErr w:type="spellEnd"/>
          </w:p>
          <w:p w14:paraId="67653329" w14:textId="77777777" w:rsidR="00DE7161" w:rsidRPr="00DE7161" w:rsidRDefault="00DE7161" w:rsidP="00A36377">
            <w:pPr>
              <w:pStyle w:val="afff9"/>
            </w:pPr>
            <w:proofErr w:type="spellStart"/>
            <w:r w:rsidRPr="00DE7161">
              <w:t>inc</w:t>
            </w:r>
            <w:proofErr w:type="spellEnd"/>
            <w:r w:rsidRPr="00DE7161">
              <w:tab/>
              <w:t xml:space="preserve"> </w:t>
            </w:r>
            <w:proofErr w:type="spellStart"/>
            <w:r w:rsidRPr="00DE7161">
              <w:t>ecx</w:t>
            </w:r>
            <w:proofErr w:type="spellEnd"/>
          </w:p>
          <w:p w14:paraId="3068A6DA"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ecx</w:t>
            </w:r>
            <w:proofErr w:type="spellEnd"/>
            <w:r w:rsidRPr="00DE7161">
              <w:t>, 100</w:t>
            </w:r>
          </w:p>
          <w:p w14:paraId="39D5D5CF" w14:textId="77777777" w:rsidR="00DE7161" w:rsidRPr="00DE7161" w:rsidRDefault="00DE7161" w:rsidP="00A36377">
            <w:pPr>
              <w:pStyle w:val="afff9"/>
            </w:pPr>
            <w:proofErr w:type="spellStart"/>
            <w:r w:rsidRPr="00DE7161">
              <w:t>jl</w:t>
            </w:r>
            <w:proofErr w:type="spellEnd"/>
            <w:r w:rsidRPr="00DE7161">
              <w:tab/>
              <w:t xml:space="preserve"> SHORT $LL13@main  //меньше</w:t>
            </w:r>
          </w:p>
        </w:tc>
      </w:tr>
    </w:tbl>
    <w:p w14:paraId="2C6931E5" w14:textId="77777777" w:rsidR="00DE7161" w:rsidRPr="00EE4995" w:rsidRDefault="00DE7161" w:rsidP="007113DE">
      <w:pPr>
        <w:pStyle w:val="140"/>
        <w:rPr>
          <w:lang w:val="ru-RU"/>
        </w:rPr>
      </w:pPr>
      <w:r w:rsidRPr="00EE4995">
        <w:rPr>
          <w:lang w:val="ru-RU"/>
        </w:rPr>
        <w:t xml:space="preserve">В неоптимизированном коде используется переменная </w:t>
      </w:r>
      <w:r w:rsidRPr="00DE7161">
        <w:t>i</w:t>
      </w:r>
      <w:r w:rsidRPr="00EE4995">
        <w:rPr>
          <w:lang w:val="ru-RU"/>
        </w:rPr>
        <w:t xml:space="preserve">, которая хранится в памяти. К ней происходит постоянное обращение. В оптимизированном коде эта переменная не хранится в памяти. </w:t>
      </w:r>
    </w:p>
    <w:p w14:paraId="5AABFA47" w14:textId="77777777" w:rsidR="00DE7161" w:rsidRPr="00DE7161" w:rsidRDefault="00DE7161" w:rsidP="007113DE">
      <w:pPr>
        <w:pStyle w:val="140"/>
      </w:pPr>
      <w:r w:rsidRPr="00EE4995">
        <w:rPr>
          <w:lang w:val="ru-RU"/>
        </w:rPr>
        <w:t>В неоптимизированном коде отдельно происходит команда сдвига (</w:t>
      </w:r>
      <w:proofErr w:type="spellStart"/>
      <w:r w:rsidRPr="00DE7161">
        <w:t>shl</w:t>
      </w:r>
      <w:proofErr w:type="spellEnd"/>
      <w:r w:rsidRPr="00EE4995">
        <w:rPr>
          <w:lang w:val="ru-RU"/>
        </w:rPr>
        <w:t xml:space="preserve">). В оптимизированном коде эта команда не производится отдельно, а происходит сразу при обращении к элементу. </w:t>
      </w:r>
      <w:proofErr w:type="spellStart"/>
      <w:r w:rsidRPr="00DE7161">
        <w:t>Команда</w:t>
      </w:r>
      <w:proofErr w:type="spellEnd"/>
      <w:r w:rsidRPr="00DE7161">
        <w:t xml:space="preserve"> add </w:t>
      </w:r>
      <w:proofErr w:type="spellStart"/>
      <w:r w:rsidRPr="00DE7161">
        <w:t>заменена</w:t>
      </w:r>
      <w:proofErr w:type="spellEnd"/>
      <w:r w:rsidRPr="00DE7161">
        <w:t xml:space="preserve"> на </w:t>
      </w:r>
      <w:proofErr w:type="spellStart"/>
      <w:r w:rsidRPr="00DE7161">
        <w:t>команду</w:t>
      </w:r>
      <w:proofErr w:type="spellEnd"/>
      <w:r w:rsidRPr="00DE7161">
        <w:t xml:space="preserve"> </w:t>
      </w:r>
      <w:proofErr w:type="spellStart"/>
      <w:r w:rsidRPr="00DE7161">
        <w:t>инкремента</w:t>
      </w:r>
      <w:proofErr w:type="spellEnd"/>
      <w:r w:rsidRPr="00DE7161">
        <w:t xml:space="preserve"> inc.</w:t>
      </w:r>
    </w:p>
    <w:p w14:paraId="12AD58B4" w14:textId="77777777" w:rsidR="00DE7161" w:rsidRPr="00DE7161" w:rsidRDefault="00DE7161" w:rsidP="005F5DC5">
      <w:pPr>
        <w:pStyle w:val="23"/>
      </w:pPr>
      <w:r w:rsidRPr="00DE7161">
        <w:t>Глубокие подвыражения</w:t>
      </w:r>
    </w:p>
    <w:tbl>
      <w:tblPr>
        <w:tblStyle w:val="afa"/>
        <w:tblW w:w="0" w:type="auto"/>
        <w:jc w:val="center"/>
        <w:tblLook w:val="04A0" w:firstRow="1" w:lastRow="0" w:firstColumn="1" w:lastColumn="0" w:noHBand="0" w:noVBand="1"/>
      </w:tblPr>
      <w:tblGrid>
        <w:gridCol w:w="2432"/>
        <w:gridCol w:w="4148"/>
        <w:gridCol w:w="3332"/>
      </w:tblGrid>
      <w:tr w:rsidR="00DE7161" w:rsidRPr="00DE7161" w14:paraId="32224B9B" w14:textId="77777777" w:rsidTr="0067324A">
        <w:trPr>
          <w:jc w:val="center"/>
        </w:trPr>
        <w:tc>
          <w:tcPr>
            <w:tcW w:w="27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309BE1" w14:textId="77777777" w:rsidR="00DE7161" w:rsidRPr="00DE7161" w:rsidRDefault="00DE7161" w:rsidP="00A36377">
            <w:pPr>
              <w:pStyle w:val="afff9"/>
            </w:pPr>
            <w:r w:rsidRPr="00DE7161">
              <w:t>Код на языке С</w:t>
            </w:r>
          </w:p>
        </w:tc>
        <w:tc>
          <w:tcPr>
            <w:tcW w:w="4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D8B9D7" w14:textId="77777777" w:rsidR="00DE7161" w:rsidRPr="00DE7161" w:rsidRDefault="00DE7161" w:rsidP="00A36377">
            <w:pPr>
              <w:pStyle w:val="afff9"/>
            </w:pPr>
            <w:r w:rsidRPr="00DE7161">
              <w:t>Неоптимизированный код</w:t>
            </w:r>
          </w:p>
        </w:tc>
        <w:tc>
          <w:tcPr>
            <w:tcW w:w="35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5E424C" w14:textId="77777777" w:rsidR="00DE7161" w:rsidRPr="00DE7161" w:rsidRDefault="00DE7161" w:rsidP="00A36377">
            <w:pPr>
              <w:pStyle w:val="afff9"/>
            </w:pPr>
            <w:r w:rsidRPr="00DE7161">
              <w:t xml:space="preserve">Оптимизированный код </w:t>
            </w:r>
          </w:p>
        </w:tc>
      </w:tr>
      <w:tr w:rsidR="00DE7161" w:rsidRPr="00EE4995" w14:paraId="75765642" w14:textId="77777777" w:rsidTr="0067324A">
        <w:trPr>
          <w:jc w:val="center"/>
        </w:trPr>
        <w:tc>
          <w:tcPr>
            <w:tcW w:w="27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BB45A9" w14:textId="77777777" w:rsidR="00DE7161" w:rsidRPr="00DE7161" w:rsidRDefault="00DE7161" w:rsidP="00A36377">
            <w:pPr>
              <w:pStyle w:val="afff9"/>
            </w:pPr>
            <w:r w:rsidRPr="00DE7161">
              <w:lastRenderedPageBreak/>
              <w:t>if( i &lt; 10 )</w:t>
            </w:r>
          </w:p>
          <w:p w14:paraId="736C41C1" w14:textId="77777777" w:rsidR="00DE7161" w:rsidRPr="00DE7161" w:rsidRDefault="00DE7161" w:rsidP="00A36377">
            <w:pPr>
              <w:pStyle w:val="afff9"/>
            </w:pPr>
            <w:r w:rsidRPr="00DE7161">
              <w:t>j5 = i5 + i2;</w:t>
            </w:r>
          </w:p>
          <w:p w14:paraId="1B236F65" w14:textId="77777777" w:rsidR="00DE7161" w:rsidRPr="00DE7161" w:rsidRDefault="00DE7161" w:rsidP="00A36377">
            <w:pPr>
              <w:pStyle w:val="afff9"/>
            </w:pPr>
            <w:r w:rsidRPr="00DE7161">
              <w:t>else</w:t>
            </w:r>
          </w:p>
          <w:p w14:paraId="397526EC" w14:textId="77777777" w:rsidR="00DE7161" w:rsidRPr="00DE7161" w:rsidRDefault="00DE7161" w:rsidP="00A36377">
            <w:pPr>
              <w:pStyle w:val="afff9"/>
            </w:pPr>
            <w:r w:rsidRPr="00DE7161">
              <w:t>k5 = i5 + i2;</w:t>
            </w:r>
          </w:p>
        </w:tc>
        <w:tc>
          <w:tcPr>
            <w:tcW w:w="44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62EC2C" w14:textId="77777777" w:rsidR="00DE7161" w:rsidRPr="00DE7161" w:rsidRDefault="00DE7161" w:rsidP="00A36377">
            <w:pPr>
              <w:pStyle w:val="afff9"/>
            </w:pPr>
            <w:proofErr w:type="spellStart"/>
            <w:r w:rsidRPr="00DE7161">
              <w:t>cmp</w:t>
            </w:r>
            <w:proofErr w:type="spellEnd"/>
            <w:r w:rsidRPr="00DE7161">
              <w:tab/>
              <w:t xml:space="preserve"> DWORD PTR _i, 10</w:t>
            </w:r>
          </w:p>
          <w:p w14:paraId="140B35EB" w14:textId="77777777" w:rsidR="00DE7161" w:rsidRPr="00DE7161" w:rsidRDefault="00DE7161" w:rsidP="00A36377">
            <w:pPr>
              <w:pStyle w:val="afff9"/>
            </w:pPr>
            <w:proofErr w:type="spellStart"/>
            <w:r w:rsidRPr="00DE7161">
              <w:t>jge</w:t>
            </w:r>
            <w:proofErr w:type="spellEnd"/>
            <w:r w:rsidRPr="00DE7161">
              <w:tab/>
              <w:t xml:space="preserve"> SHORT $LN19@main</w:t>
            </w:r>
          </w:p>
          <w:p w14:paraId="0D203B5C"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_i5</w:t>
            </w:r>
          </w:p>
          <w:p w14:paraId="2891FABC"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_i2</w:t>
            </w:r>
          </w:p>
          <w:p w14:paraId="034CCEA0" w14:textId="77777777" w:rsidR="00DE7161" w:rsidRPr="00DE7161" w:rsidRDefault="00DE7161" w:rsidP="00A36377">
            <w:pPr>
              <w:pStyle w:val="afff9"/>
            </w:pPr>
            <w:r w:rsidRPr="00DE7161">
              <w:t>mov</w:t>
            </w:r>
            <w:r w:rsidRPr="00DE7161">
              <w:tab/>
              <w:t xml:space="preserve"> DWORD PTR _j5, </w:t>
            </w:r>
            <w:proofErr w:type="spellStart"/>
            <w:r w:rsidRPr="00DE7161">
              <w:t>eax</w:t>
            </w:r>
            <w:proofErr w:type="spellEnd"/>
          </w:p>
          <w:p w14:paraId="349F78D0" w14:textId="77777777" w:rsidR="00DE7161" w:rsidRPr="00DE7161" w:rsidRDefault="00DE7161" w:rsidP="00A36377">
            <w:pPr>
              <w:pStyle w:val="afff9"/>
            </w:pPr>
            <w:proofErr w:type="spellStart"/>
            <w:r w:rsidRPr="00DE7161">
              <w:t>jmp</w:t>
            </w:r>
            <w:proofErr w:type="spellEnd"/>
            <w:r w:rsidRPr="00DE7161">
              <w:tab/>
              <w:t xml:space="preserve"> SHORT $LN20@main</w:t>
            </w:r>
          </w:p>
          <w:p w14:paraId="64EA8F3E"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_i5</w:t>
            </w:r>
          </w:p>
          <w:p w14:paraId="1586198A"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_i2</w:t>
            </w:r>
          </w:p>
          <w:p w14:paraId="548E78B5" w14:textId="77777777" w:rsidR="00DE7161" w:rsidRPr="00DE7161" w:rsidRDefault="00DE7161" w:rsidP="00A36377">
            <w:pPr>
              <w:pStyle w:val="afff9"/>
            </w:pPr>
            <w:r w:rsidRPr="00DE7161">
              <w:t>mov</w:t>
            </w:r>
            <w:r w:rsidRPr="00DE7161">
              <w:tab/>
              <w:t xml:space="preserve"> DWORD PTR _k5, </w:t>
            </w:r>
            <w:proofErr w:type="spellStart"/>
            <w:r w:rsidRPr="00DE7161">
              <w:t>eax</w:t>
            </w:r>
            <w:proofErr w:type="spellEnd"/>
          </w:p>
        </w:tc>
        <w:tc>
          <w:tcPr>
            <w:tcW w:w="35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B98CB8"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xml:space="preserve">, 5 </w:t>
            </w:r>
          </w:p>
          <w:p w14:paraId="01586E4D" w14:textId="77777777" w:rsidR="00DE7161" w:rsidRPr="00DE7161" w:rsidRDefault="00DE7161" w:rsidP="00A36377">
            <w:pPr>
              <w:pStyle w:val="afff9"/>
            </w:pPr>
            <w:r w:rsidRPr="00DE7161">
              <w:t>mov</w:t>
            </w:r>
            <w:r w:rsidRPr="00DE7161">
              <w:tab/>
              <w:t xml:space="preserve"> DWORD PTR _i, </w:t>
            </w:r>
            <w:proofErr w:type="spellStart"/>
            <w:r w:rsidRPr="00DE7161">
              <w:t>ecx</w:t>
            </w:r>
            <w:proofErr w:type="spellEnd"/>
            <w:r w:rsidRPr="00DE7161">
              <w:t xml:space="preserve">  //100 </w:t>
            </w:r>
          </w:p>
          <w:p w14:paraId="388C3266" w14:textId="77777777" w:rsidR="00DE7161" w:rsidRPr="00DE7161" w:rsidRDefault="00DE7161" w:rsidP="00A36377">
            <w:pPr>
              <w:pStyle w:val="afff9"/>
            </w:pPr>
            <w:r w:rsidRPr="00DE7161">
              <w:t>mov</w:t>
            </w:r>
            <w:r w:rsidRPr="00DE7161">
              <w:tab/>
              <w:t xml:space="preserve"> DWORD PTR _k5, </w:t>
            </w:r>
            <w:proofErr w:type="spellStart"/>
            <w:r w:rsidRPr="00DE7161">
              <w:t>eax</w:t>
            </w:r>
            <w:proofErr w:type="spellEnd"/>
            <w:r w:rsidRPr="00DE7161">
              <w:t xml:space="preserve"> </w:t>
            </w:r>
          </w:p>
        </w:tc>
      </w:tr>
    </w:tbl>
    <w:p w14:paraId="57D81A29" w14:textId="77777777" w:rsidR="00DE7161" w:rsidRPr="00EE4995" w:rsidRDefault="00DE7161" w:rsidP="007113DE">
      <w:pPr>
        <w:pStyle w:val="140"/>
        <w:rPr>
          <w:lang w:val="ru-RU"/>
        </w:rPr>
      </w:pPr>
      <w:r w:rsidRPr="00EE4995">
        <w:rPr>
          <w:lang w:val="ru-RU"/>
        </w:rPr>
        <w:t xml:space="preserve">Переменная </w:t>
      </w:r>
      <w:r w:rsidRPr="00DE7161">
        <w:t>i</w:t>
      </w:r>
      <w:r w:rsidRPr="00EE4995">
        <w:rPr>
          <w:lang w:val="ru-RU"/>
        </w:rPr>
        <w:t xml:space="preserve"> из прошлого цикла имеет значение 100. Из пункта 7 </w:t>
      </w:r>
      <w:proofErr w:type="spellStart"/>
      <w:r w:rsidRPr="00DE7161">
        <w:t>eax</w:t>
      </w:r>
      <w:proofErr w:type="spellEnd"/>
      <w:r w:rsidRPr="00EE4995">
        <w:rPr>
          <w:lang w:val="ru-RU"/>
        </w:rPr>
        <w:t xml:space="preserve"> содержал значение </w:t>
      </w:r>
      <w:r w:rsidRPr="00DE7161">
        <w:t>i</w:t>
      </w:r>
      <w:r w:rsidRPr="00EE4995">
        <w:rPr>
          <w:lang w:val="ru-RU"/>
        </w:rPr>
        <w:t xml:space="preserve">5. Условие </w:t>
      </w:r>
      <w:r w:rsidRPr="00DE7161">
        <w:t>if</w:t>
      </w:r>
      <w:r w:rsidRPr="00EE4995">
        <w:rPr>
          <w:lang w:val="ru-RU"/>
        </w:rPr>
        <w:t xml:space="preserve">() даже не проверяется в оптимизированном коде, так как оно проверяется компилятором изначально. С помощью команды </w:t>
      </w:r>
      <w:r w:rsidRPr="00DE7161">
        <w:t>add</w:t>
      </w:r>
      <w:r w:rsidRPr="00EE4995">
        <w:rPr>
          <w:lang w:val="ru-RU"/>
        </w:rPr>
        <w:t xml:space="preserve"> к регистру </w:t>
      </w:r>
      <w:proofErr w:type="spellStart"/>
      <w:r w:rsidRPr="00DE7161">
        <w:t>eax</w:t>
      </w:r>
      <w:proofErr w:type="spellEnd"/>
      <w:r w:rsidRPr="00EE4995">
        <w:rPr>
          <w:lang w:val="ru-RU"/>
        </w:rPr>
        <w:t xml:space="preserve"> прибавляется число 5. После сразу переменной </w:t>
      </w:r>
      <w:r w:rsidRPr="00DE7161">
        <w:t>k</w:t>
      </w:r>
      <w:r w:rsidRPr="00EE4995">
        <w:rPr>
          <w:lang w:val="ru-RU"/>
        </w:rPr>
        <w:t xml:space="preserve">5 задается значение из регистра </w:t>
      </w:r>
      <w:proofErr w:type="spellStart"/>
      <w:r w:rsidRPr="00DE7161">
        <w:t>eax</w:t>
      </w:r>
      <w:proofErr w:type="spellEnd"/>
      <w:r w:rsidRPr="00EE4995">
        <w:rPr>
          <w:lang w:val="ru-RU"/>
        </w:rPr>
        <w:t>.</w:t>
      </w:r>
    </w:p>
    <w:p w14:paraId="18707E39" w14:textId="77777777" w:rsidR="00DE7161" w:rsidRPr="009F6963" w:rsidRDefault="00DE7161" w:rsidP="005F5DC5">
      <w:pPr>
        <w:pStyle w:val="23"/>
        <w:rPr>
          <w:lang w:val="ru-RU"/>
        </w:rPr>
      </w:pPr>
      <w:r w:rsidRPr="009F6963">
        <w:rPr>
          <w:lang w:val="ru-RU"/>
        </w:rPr>
        <w:t>Проверка того, как компилятор генерирует адрес переменной с константным индексом, размножает копии и регистры</w:t>
      </w:r>
    </w:p>
    <w:tbl>
      <w:tblPr>
        <w:tblStyle w:val="afa"/>
        <w:tblW w:w="0" w:type="auto"/>
        <w:jc w:val="center"/>
        <w:tblLook w:val="04A0" w:firstRow="1" w:lastRow="0" w:firstColumn="1" w:lastColumn="0" w:noHBand="0" w:noVBand="1"/>
      </w:tblPr>
      <w:tblGrid>
        <w:gridCol w:w="2576"/>
        <w:gridCol w:w="3896"/>
        <w:gridCol w:w="3440"/>
      </w:tblGrid>
      <w:tr w:rsidR="00DE7161" w:rsidRPr="00DE7161" w14:paraId="10136A9B" w14:textId="77777777" w:rsidTr="000B32DC">
        <w:trPr>
          <w:jc w:val="center"/>
        </w:trPr>
        <w:tc>
          <w:tcPr>
            <w:tcW w:w="27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716B1" w14:textId="77777777" w:rsidR="00DE7161" w:rsidRPr="00DE7161" w:rsidRDefault="00DE7161" w:rsidP="00A36377">
            <w:pPr>
              <w:pStyle w:val="afff9"/>
            </w:pPr>
            <w:r w:rsidRPr="00DE7161">
              <w:t>Код на языке С</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1E50CD" w14:textId="77777777" w:rsidR="00DE7161" w:rsidRPr="00DE7161" w:rsidRDefault="00DE7161" w:rsidP="00A36377">
            <w:pPr>
              <w:pStyle w:val="afff9"/>
            </w:pPr>
            <w:r w:rsidRPr="00DE7161">
              <w:t>Неоптимизированный код</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EB3C5" w14:textId="77777777" w:rsidR="00DE7161" w:rsidRPr="00DE7161" w:rsidRDefault="00DE7161" w:rsidP="00A36377">
            <w:pPr>
              <w:pStyle w:val="afff9"/>
            </w:pPr>
            <w:r w:rsidRPr="00DE7161">
              <w:t>Оптимизированный код</w:t>
            </w:r>
          </w:p>
        </w:tc>
      </w:tr>
      <w:tr w:rsidR="00DE7161" w:rsidRPr="00DE7161" w14:paraId="40F1DBB2" w14:textId="77777777" w:rsidTr="000B32DC">
        <w:trPr>
          <w:jc w:val="center"/>
        </w:trPr>
        <w:tc>
          <w:tcPr>
            <w:tcW w:w="2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D6E36" w14:textId="77777777" w:rsidR="00DE7161" w:rsidRPr="00DE7161" w:rsidRDefault="00DE7161" w:rsidP="00A36377">
            <w:pPr>
              <w:pStyle w:val="afff9"/>
            </w:pPr>
            <w:proofErr w:type="spellStart"/>
            <w:r w:rsidRPr="00DE7161">
              <w:t>ivector</w:t>
            </w:r>
            <w:proofErr w:type="spellEnd"/>
            <w:r w:rsidRPr="00DE7161">
              <w:t>[ 0 ] = 1;  /* генерация константного адреса */</w:t>
            </w:r>
          </w:p>
          <w:p w14:paraId="56A9E668" w14:textId="77777777" w:rsidR="00DE7161" w:rsidRPr="00DE7161" w:rsidRDefault="00DE7161" w:rsidP="00A36377">
            <w:pPr>
              <w:pStyle w:val="afff9"/>
            </w:pP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906FC"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4</w:t>
            </w:r>
          </w:p>
          <w:p w14:paraId="428DDE45"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ecx</w:t>
            </w:r>
            <w:proofErr w:type="spellEnd"/>
            <w:r w:rsidRPr="00DE7161">
              <w:t xml:space="preserve">, </w:t>
            </w:r>
            <w:proofErr w:type="spellStart"/>
            <w:r w:rsidRPr="00DE7161">
              <w:t>eax</w:t>
            </w:r>
            <w:proofErr w:type="spellEnd"/>
            <w:r w:rsidRPr="00DE7161">
              <w:t>, 0</w:t>
            </w:r>
          </w:p>
          <w:p w14:paraId="5794C60C" w14:textId="77777777" w:rsidR="00DE7161" w:rsidRPr="00DE7161" w:rsidRDefault="00DE7161" w:rsidP="00A36377">
            <w:pPr>
              <w:pStyle w:val="afff9"/>
            </w:pPr>
            <w:r w:rsidRPr="00DE7161">
              <w:t>mov</w:t>
            </w:r>
            <w:r w:rsidRPr="00DE7161">
              <w:tab/>
              <w:t xml:space="preserve"> DWORD PTR _</w:t>
            </w:r>
            <w:proofErr w:type="spellStart"/>
            <w:r w:rsidRPr="00DE7161">
              <w:t>ivector</w:t>
            </w:r>
            <w:proofErr w:type="spellEnd"/>
            <w:r w:rsidRPr="00DE7161">
              <w:t>[</w:t>
            </w:r>
            <w:proofErr w:type="spellStart"/>
            <w:r w:rsidRPr="00DE7161">
              <w:t>ecx</w:t>
            </w:r>
            <w:proofErr w:type="spellEnd"/>
            <w:r w:rsidRPr="00DE7161">
              <w:t>], 1</w:t>
            </w:r>
          </w:p>
          <w:p w14:paraId="017E910E" w14:textId="77777777" w:rsidR="00DE7161" w:rsidRPr="00DE7161" w:rsidRDefault="00DE7161" w:rsidP="00A36377">
            <w:pPr>
              <w:pStyle w:val="afff9"/>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F7FA1" w14:textId="77777777" w:rsidR="00DE7161" w:rsidRPr="00DE7161" w:rsidRDefault="00DE7161" w:rsidP="00A36377">
            <w:pPr>
              <w:pStyle w:val="afff9"/>
            </w:pPr>
            <w:r w:rsidRPr="00DE7161">
              <w:t>mov</w:t>
            </w:r>
            <w:r w:rsidRPr="00DE7161">
              <w:tab/>
              <w:t xml:space="preserve"> DWORD PTR _</w:t>
            </w:r>
            <w:proofErr w:type="spellStart"/>
            <w:r w:rsidRPr="00DE7161">
              <w:t>ivector</w:t>
            </w:r>
            <w:proofErr w:type="spellEnd"/>
            <w:r w:rsidRPr="00DE7161">
              <w:t>, 1</w:t>
            </w:r>
          </w:p>
          <w:p w14:paraId="6F203082" w14:textId="77777777" w:rsidR="00DE7161" w:rsidRPr="00DE7161" w:rsidRDefault="00DE7161" w:rsidP="00A36377">
            <w:pPr>
              <w:pStyle w:val="afff9"/>
            </w:pPr>
          </w:p>
        </w:tc>
      </w:tr>
      <w:tr w:rsidR="00DE7161" w:rsidRPr="00EE4995" w14:paraId="6450C359" w14:textId="77777777" w:rsidTr="000B32DC">
        <w:trPr>
          <w:jc w:val="center"/>
        </w:trPr>
        <w:tc>
          <w:tcPr>
            <w:tcW w:w="2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607DE" w14:textId="77777777" w:rsidR="00DE7161" w:rsidRPr="00B7538A" w:rsidRDefault="00DE7161" w:rsidP="00A36377">
            <w:pPr>
              <w:pStyle w:val="afff9"/>
              <w:rPr>
                <w:lang w:val="ru-RU"/>
              </w:rPr>
            </w:pPr>
            <w:proofErr w:type="spellStart"/>
            <w:r w:rsidRPr="00DE7161">
              <w:t>ivector</w:t>
            </w:r>
            <w:proofErr w:type="spellEnd"/>
            <w:r w:rsidRPr="00B7538A">
              <w:rPr>
                <w:lang w:val="ru-RU"/>
              </w:rPr>
              <w:t xml:space="preserve">[ </w:t>
            </w:r>
            <w:r w:rsidRPr="00DE7161">
              <w:t>i</w:t>
            </w:r>
            <w:r w:rsidRPr="00B7538A">
              <w:rPr>
                <w:lang w:val="ru-RU"/>
              </w:rPr>
              <w:t xml:space="preserve">2 ] = 2; /* значение </w:t>
            </w:r>
            <w:r w:rsidRPr="00DE7161">
              <w:t>i</w:t>
            </w:r>
            <w:r w:rsidRPr="00B7538A">
              <w:rPr>
                <w:lang w:val="ru-RU"/>
              </w:rPr>
              <w:t>2 должно быть скопировано*/</w:t>
            </w:r>
          </w:p>
          <w:p w14:paraId="45E89F13" w14:textId="77777777" w:rsidR="00DE7161" w:rsidRPr="00B7538A" w:rsidRDefault="00DE7161" w:rsidP="00A36377">
            <w:pPr>
              <w:pStyle w:val="afff9"/>
              <w:rPr>
                <w:lang w:val="ru-RU"/>
              </w:rPr>
            </w:pP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B6410"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_i2</w:t>
            </w:r>
          </w:p>
          <w:p w14:paraId="03AA6A38" w14:textId="77777777" w:rsidR="00DE7161" w:rsidRPr="00DE7161" w:rsidRDefault="00DE7161" w:rsidP="00A36377">
            <w:pPr>
              <w:pStyle w:val="afff9"/>
            </w:pPr>
            <w:r w:rsidRPr="00DE7161">
              <w:t>mov</w:t>
            </w:r>
            <w:r w:rsidRPr="00DE7161">
              <w:tab/>
              <w:t xml:space="preserve"> DWORD PTR _</w:t>
            </w:r>
            <w:proofErr w:type="spellStart"/>
            <w:r w:rsidRPr="00DE7161">
              <w:t>ivector</w:t>
            </w:r>
            <w:proofErr w:type="spellEnd"/>
            <w:r w:rsidRPr="00DE7161">
              <w:t>[</w:t>
            </w:r>
            <w:proofErr w:type="spellStart"/>
            <w:r w:rsidRPr="00DE7161">
              <w:t>eax</w:t>
            </w:r>
            <w:proofErr w:type="spellEnd"/>
            <w:r w:rsidRPr="00DE7161">
              <w:t>*4], 2</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9A6DC" w14:textId="77777777" w:rsidR="00DE7161" w:rsidRPr="00DE7161" w:rsidRDefault="00DE7161" w:rsidP="00A36377">
            <w:pPr>
              <w:pStyle w:val="afff9"/>
            </w:pPr>
            <w:r w:rsidRPr="00DE7161">
              <w:t>push</w:t>
            </w:r>
            <w:r w:rsidRPr="00DE7161">
              <w:tab/>
              <w:t xml:space="preserve"> 2</w:t>
            </w:r>
          </w:p>
          <w:p w14:paraId="5C430875" w14:textId="77777777" w:rsidR="00DE7161" w:rsidRPr="00DE7161" w:rsidRDefault="00DE7161" w:rsidP="00A36377">
            <w:pPr>
              <w:pStyle w:val="afff9"/>
            </w:pPr>
            <w:r w:rsidRPr="00DE7161">
              <w:t>pop</w:t>
            </w:r>
            <w:r w:rsidRPr="00DE7161">
              <w:tab/>
              <w:t xml:space="preserve"> </w:t>
            </w:r>
            <w:proofErr w:type="spellStart"/>
            <w:r w:rsidRPr="00DE7161">
              <w:t>ebx</w:t>
            </w:r>
            <w:proofErr w:type="spellEnd"/>
          </w:p>
          <w:p w14:paraId="12A855BC" w14:textId="77777777" w:rsidR="00DE7161" w:rsidRPr="00DE7161" w:rsidRDefault="00DE7161" w:rsidP="00A36377">
            <w:pPr>
              <w:pStyle w:val="afff9"/>
            </w:pPr>
            <w:r w:rsidRPr="00DE7161">
              <w:t>mov</w:t>
            </w:r>
            <w:r w:rsidRPr="00DE7161">
              <w:tab/>
              <w:t xml:space="preserve"> DWORD PTR _ivector+20, </w:t>
            </w:r>
            <w:proofErr w:type="spellStart"/>
            <w:r w:rsidRPr="00DE7161">
              <w:t>ebx</w:t>
            </w:r>
            <w:proofErr w:type="spellEnd"/>
          </w:p>
          <w:p w14:paraId="5EEDCFFB" w14:textId="77777777" w:rsidR="00DE7161" w:rsidRPr="00DE7161" w:rsidRDefault="00DE7161" w:rsidP="00A36377">
            <w:pPr>
              <w:pStyle w:val="afff9"/>
            </w:pPr>
          </w:p>
        </w:tc>
      </w:tr>
      <w:tr w:rsidR="00DE7161" w:rsidRPr="00DE7161" w14:paraId="205C370A" w14:textId="77777777" w:rsidTr="000B32DC">
        <w:trPr>
          <w:jc w:val="center"/>
        </w:trPr>
        <w:tc>
          <w:tcPr>
            <w:tcW w:w="2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30E25" w14:textId="77777777" w:rsidR="00DE7161" w:rsidRPr="00DE7161" w:rsidRDefault="00DE7161" w:rsidP="00A36377">
            <w:pPr>
              <w:pStyle w:val="afff9"/>
            </w:pPr>
            <w:proofErr w:type="spellStart"/>
            <w:r w:rsidRPr="00DE7161">
              <w:lastRenderedPageBreak/>
              <w:t>ivector</w:t>
            </w:r>
            <w:proofErr w:type="spellEnd"/>
            <w:r w:rsidRPr="00DE7161">
              <w:t>[ i2 ] = 2; /* копирование регистров */</w:t>
            </w:r>
          </w:p>
          <w:p w14:paraId="382248A1" w14:textId="77777777" w:rsidR="00DE7161" w:rsidRPr="00DE7161" w:rsidRDefault="00DE7161" w:rsidP="00A36377">
            <w:pPr>
              <w:pStyle w:val="afff9"/>
            </w:pP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492241"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_i2</w:t>
            </w:r>
          </w:p>
          <w:p w14:paraId="0EB3E252" w14:textId="77777777" w:rsidR="00DE7161" w:rsidRPr="00DE7161" w:rsidRDefault="00DE7161" w:rsidP="00A36377">
            <w:pPr>
              <w:pStyle w:val="afff9"/>
            </w:pPr>
            <w:r w:rsidRPr="00DE7161">
              <w:t>mov</w:t>
            </w:r>
            <w:r w:rsidRPr="00DE7161">
              <w:tab/>
              <w:t xml:space="preserve"> DWORD PTR _</w:t>
            </w:r>
            <w:proofErr w:type="spellStart"/>
            <w:r w:rsidRPr="00DE7161">
              <w:t>ivector</w:t>
            </w:r>
            <w:proofErr w:type="spellEnd"/>
            <w:r w:rsidRPr="00DE7161">
              <w:t>[</w:t>
            </w:r>
            <w:proofErr w:type="spellStart"/>
            <w:r w:rsidRPr="00DE7161">
              <w:t>eax</w:t>
            </w:r>
            <w:proofErr w:type="spellEnd"/>
            <w:r w:rsidRPr="00DE7161">
              <w:t>*4], 2</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FE1AF0" w14:textId="77777777" w:rsidR="00DE7161" w:rsidRPr="00DE7161" w:rsidRDefault="00DE7161" w:rsidP="00A36377">
            <w:pPr>
              <w:pStyle w:val="afff9"/>
            </w:pPr>
            <w:r w:rsidRPr="00DE7161">
              <w:t>---</w:t>
            </w:r>
          </w:p>
        </w:tc>
      </w:tr>
      <w:tr w:rsidR="00DE7161" w:rsidRPr="00DE7161" w14:paraId="32E4C249" w14:textId="77777777" w:rsidTr="000B32DC">
        <w:trPr>
          <w:jc w:val="center"/>
        </w:trPr>
        <w:tc>
          <w:tcPr>
            <w:tcW w:w="27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849E9" w14:textId="77777777" w:rsidR="00DE7161" w:rsidRPr="00DE7161" w:rsidRDefault="00DE7161" w:rsidP="00A36377">
            <w:pPr>
              <w:pStyle w:val="afff9"/>
            </w:pPr>
            <w:proofErr w:type="spellStart"/>
            <w:r w:rsidRPr="00DE7161">
              <w:t>ivector</w:t>
            </w:r>
            <w:proofErr w:type="spellEnd"/>
            <w:r w:rsidRPr="00DE7161">
              <w:t xml:space="preserve">[ 2 ] = 3;  /* </w:t>
            </w:r>
            <w:proofErr w:type="spellStart"/>
            <w:r w:rsidRPr="00DE7161">
              <w:t>генарация</w:t>
            </w:r>
            <w:proofErr w:type="spellEnd"/>
            <w:r w:rsidRPr="00DE7161">
              <w:t xml:space="preserve"> </w:t>
            </w:r>
            <w:proofErr w:type="spellStart"/>
            <w:r w:rsidRPr="00DE7161">
              <w:t>константного</w:t>
            </w:r>
            <w:proofErr w:type="spellEnd"/>
            <w:r w:rsidRPr="00DE7161">
              <w:t xml:space="preserve"> адреса */</w:t>
            </w:r>
          </w:p>
        </w:tc>
        <w:tc>
          <w:tcPr>
            <w:tcW w:w="41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F829DE"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4</w:t>
            </w:r>
          </w:p>
          <w:p w14:paraId="0F6AE24C" w14:textId="77777777" w:rsidR="00DE7161" w:rsidRPr="00DE7161" w:rsidRDefault="00DE7161" w:rsidP="00A36377">
            <w:pPr>
              <w:pStyle w:val="afff9"/>
            </w:pPr>
            <w:proofErr w:type="spellStart"/>
            <w:r w:rsidRPr="00DE7161">
              <w:t>shl</w:t>
            </w:r>
            <w:proofErr w:type="spellEnd"/>
            <w:r w:rsidRPr="00DE7161">
              <w:tab/>
              <w:t xml:space="preserve"> </w:t>
            </w:r>
            <w:proofErr w:type="spellStart"/>
            <w:r w:rsidRPr="00DE7161">
              <w:t>eax</w:t>
            </w:r>
            <w:proofErr w:type="spellEnd"/>
            <w:r w:rsidRPr="00DE7161">
              <w:t>, 1</w:t>
            </w:r>
          </w:p>
          <w:p w14:paraId="12783D60" w14:textId="77777777" w:rsidR="00DE7161" w:rsidRPr="00DE7161" w:rsidRDefault="00DE7161" w:rsidP="00A36377">
            <w:pPr>
              <w:pStyle w:val="afff9"/>
            </w:pPr>
            <w:r w:rsidRPr="00DE7161">
              <w:t>mov</w:t>
            </w:r>
            <w:r w:rsidRPr="00DE7161">
              <w:tab/>
              <w:t xml:space="preserve"> DWORD PTR _</w:t>
            </w:r>
            <w:proofErr w:type="spellStart"/>
            <w:r w:rsidRPr="00DE7161">
              <w:t>ivector</w:t>
            </w:r>
            <w:proofErr w:type="spellEnd"/>
            <w:r w:rsidRPr="00DE7161">
              <w:t>[</w:t>
            </w:r>
            <w:proofErr w:type="spellStart"/>
            <w:r w:rsidRPr="00DE7161">
              <w:t>eax</w:t>
            </w:r>
            <w:proofErr w:type="spellEnd"/>
            <w:r w:rsidRPr="00DE7161">
              <w:t>], 3</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D75575" w14:textId="77777777" w:rsidR="00DE7161" w:rsidRPr="00DE7161" w:rsidRDefault="00DE7161" w:rsidP="00A36377">
            <w:pPr>
              <w:pStyle w:val="afff9"/>
            </w:pPr>
            <w:r w:rsidRPr="00DE7161">
              <w:t>mov</w:t>
            </w:r>
            <w:r w:rsidRPr="00DE7161">
              <w:tab/>
              <w:t xml:space="preserve"> DWORD PTR _ivector+8, 3</w:t>
            </w:r>
          </w:p>
          <w:p w14:paraId="44F62B37" w14:textId="77777777" w:rsidR="00DE7161" w:rsidRPr="00DE7161" w:rsidRDefault="00DE7161" w:rsidP="00A36377">
            <w:pPr>
              <w:pStyle w:val="afff9"/>
            </w:pPr>
          </w:p>
        </w:tc>
      </w:tr>
    </w:tbl>
    <w:p w14:paraId="0CFE342D" w14:textId="77777777" w:rsidR="00DE7161" w:rsidRPr="00EE4995" w:rsidRDefault="00DE7161" w:rsidP="007113DE">
      <w:pPr>
        <w:pStyle w:val="140"/>
        <w:rPr>
          <w:lang w:val="ru-RU"/>
        </w:rPr>
      </w:pPr>
      <w:r w:rsidRPr="00EE4995">
        <w:rPr>
          <w:lang w:val="ru-RU"/>
        </w:rPr>
        <w:t>В неоптимизированном коде вычисляется значение адреса, по которому нужно обратиться, чтобы присвоить значение ячейки массива. В оптимизированном коде нет лишних присваиваний и значения смещения посчитаны автоматически.</w:t>
      </w:r>
    </w:p>
    <w:p w14:paraId="5A097058" w14:textId="33352E74" w:rsidR="000B32DC" w:rsidRDefault="00DE7161" w:rsidP="000B32DC">
      <w:pPr>
        <w:pStyle w:val="23"/>
      </w:pPr>
      <w:proofErr w:type="spellStart"/>
      <w:r w:rsidRPr="00DE7161">
        <w:t>Удаление</w:t>
      </w:r>
      <w:proofErr w:type="spellEnd"/>
      <w:r w:rsidRPr="00DE7161">
        <w:t xml:space="preserve"> </w:t>
      </w:r>
      <w:proofErr w:type="spellStart"/>
      <w:r w:rsidRPr="00DE7161">
        <w:t>общих</w:t>
      </w:r>
      <w:proofErr w:type="spellEnd"/>
      <w:r w:rsidRPr="00DE7161">
        <w:t xml:space="preserve"> </w:t>
      </w:r>
      <w:proofErr w:type="spellStart"/>
      <w:r w:rsidRPr="00DE7161">
        <w:t>подвыражений</w:t>
      </w:r>
      <w:proofErr w:type="spellEnd"/>
    </w:p>
    <w:p w14:paraId="07CBDEF6" w14:textId="7878C3B6" w:rsidR="000B32DC" w:rsidRPr="000B32DC" w:rsidRDefault="000B32DC" w:rsidP="000B32DC">
      <w:pPr>
        <w:spacing w:line="240" w:lineRule="auto"/>
        <w:ind w:firstLine="0"/>
        <w:rPr>
          <w:rFonts w:eastAsia="Times New Roman" w:cstheme="majorBidi"/>
          <w:b/>
          <w:color w:val="000000" w:themeColor="text1"/>
          <w:lang w:val="en-US"/>
        </w:rPr>
      </w:pPr>
      <w:r>
        <w:br w:type="page"/>
      </w:r>
    </w:p>
    <w:tbl>
      <w:tblPr>
        <w:tblStyle w:val="afa"/>
        <w:tblW w:w="0" w:type="auto"/>
        <w:jc w:val="center"/>
        <w:tblLayout w:type="fixed"/>
        <w:tblLook w:val="04A0" w:firstRow="1" w:lastRow="0" w:firstColumn="1" w:lastColumn="0" w:noHBand="0" w:noVBand="1"/>
      </w:tblPr>
      <w:tblGrid>
        <w:gridCol w:w="3119"/>
        <w:gridCol w:w="3969"/>
        <w:gridCol w:w="3544"/>
      </w:tblGrid>
      <w:tr w:rsidR="00DE7161" w:rsidRPr="00DE7161" w14:paraId="5B347163" w14:textId="77777777" w:rsidTr="000B32DC">
        <w:trPr>
          <w:jc w:val="center"/>
        </w:trPr>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2ACCBB" w14:textId="77777777" w:rsidR="00DE7161" w:rsidRPr="00DE7161" w:rsidRDefault="00DE7161" w:rsidP="00A36377">
            <w:pPr>
              <w:pStyle w:val="afff9"/>
            </w:pPr>
            <w:r w:rsidRPr="00DE7161">
              <w:lastRenderedPageBreak/>
              <w:t xml:space="preserve">Код на </w:t>
            </w:r>
            <w:proofErr w:type="spellStart"/>
            <w:r w:rsidRPr="00DE7161">
              <w:t>языке</w:t>
            </w:r>
            <w:proofErr w:type="spellEnd"/>
            <w:r w:rsidRPr="00DE7161">
              <w:t xml:space="preserve"> С</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FCC59A" w14:textId="77777777" w:rsidR="00DE7161" w:rsidRPr="00DE7161" w:rsidRDefault="00DE7161" w:rsidP="00A36377">
            <w:pPr>
              <w:pStyle w:val="afff9"/>
            </w:pPr>
            <w:r w:rsidRPr="00DE7161">
              <w:t>Неоптимизированный код</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356A1B" w14:textId="77777777" w:rsidR="00DE7161" w:rsidRPr="00DE7161" w:rsidRDefault="00DE7161" w:rsidP="00A36377">
            <w:pPr>
              <w:pStyle w:val="afff9"/>
            </w:pPr>
            <w:r w:rsidRPr="00DE7161">
              <w:t xml:space="preserve">Оптимизированный код </w:t>
            </w:r>
          </w:p>
        </w:tc>
      </w:tr>
      <w:tr w:rsidR="00DE7161" w:rsidRPr="00EE4995" w14:paraId="7C863D66" w14:textId="77777777" w:rsidTr="000B32DC">
        <w:trPr>
          <w:jc w:val="center"/>
        </w:trPr>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ECC2B" w14:textId="77777777" w:rsidR="00DE7161" w:rsidRPr="00DE7161" w:rsidRDefault="00DE7161" w:rsidP="00A36377">
            <w:pPr>
              <w:pStyle w:val="afff9"/>
            </w:pPr>
            <w:r w:rsidRPr="00DE7161">
              <w:t xml:space="preserve">if((h3 + k3)&lt;0||(h3+k3)&gt; 5)          </w:t>
            </w:r>
            <w:proofErr w:type="spellStart"/>
            <w:r w:rsidRPr="00DE7161">
              <w:t>printf</w:t>
            </w:r>
            <w:proofErr w:type="spellEnd"/>
            <w:r w:rsidRPr="00DE7161">
              <w:t>("Common subexpression elimination\n");</w:t>
            </w:r>
          </w:p>
          <w:p w14:paraId="351B41FF" w14:textId="77777777" w:rsidR="00DE7161" w:rsidRPr="00DE7161" w:rsidRDefault="00DE7161" w:rsidP="00A36377">
            <w:pPr>
              <w:pStyle w:val="afff9"/>
              <w:rPr>
                <w:lang w:val="pt-PT"/>
              </w:rPr>
            </w:pPr>
            <w:r w:rsidRPr="00DE7161">
              <w:rPr>
                <w:lang w:val="pt-PT"/>
              </w:rPr>
              <w:t>else {</w:t>
            </w:r>
          </w:p>
          <w:p w14:paraId="71BFAC33" w14:textId="77777777" w:rsidR="00DE7161" w:rsidRPr="00DE7161" w:rsidRDefault="00DE7161" w:rsidP="00A36377">
            <w:pPr>
              <w:pStyle w:val="afff9"/>
              <w:rPr>
                <w:lang w:val="pt-PT"/>
              </w:rPr>
            </w:pPr>
            <w:r w:rsidRPr="00DE7161">
              <w:rPr>
                <w:lang w:val="pt-PT"/>
              </w:rPr>
              <w:t xml:space="preserve">m3 = </w:t>
            </w:r>
            <w:proofErr w:type="gramStart"/>
            <w:r w:rsidRPr="00DE7161">
              <w:rPr>
                <w:lang w:val="pt-PT"/>
              </w:rPr>
              <w:t>( h</w:t>
            </w:r>
            <w:proofErr w:type="gramEnd"/>
            <w:r w:rsidRPr="00DE7161">
              <w:rPr>
                <w:lang w:val="pt-PT"/>
              </w:rPr>
              <w:t>3 + k</w:t>
            </w:r>
            <w:proofErr w:type="gramStart"/>
            <w:r w:rsidRPr="00DE7161">
              <w:rPr>
                <w:lang w:val="pt-PT"/>
              </w:rPr>
              <w:t>3 )</w:t>
            </w:r>
            <w:proofErr w:type="gramEnd"/>
            <w:r w:rsidRPr="00DE7161">
              <w:rPr>
                <w:lang w:val="pt-PT"/>
              </w:rPr>
              <w:t xml:space="preserve"> / i3;</w:t>
            </w:r>
          </w:p>
          <w:p w14:paraId="613E1530" w14:textId="77777777" w:rsidR="00DE7161" w:rsidRPr="00DE7161" w:rsidRDefault="00DE7161" w:rsidP="00A36377">
            <w:pPr>
              <w:pStyle w:val="afff9"/>
              <w:rPr>
                <w:lang w:val="pt-PT"/>
              </w:rPr>
            </w:pPr>
            <w:r w:rsidRPr="00DE7161">
              <w:rPr>
                <w:lang w:val="pt-PT"/>
              </w:rPr>
              <w:t>g3 = i3 + (h3 + k3);</w:t>
            </w:r>
          </w:p>
          <w:p w14:paraId="25BFCB99" w14:textId="77777777" w:rsidR="00DE7161" w:rsidRPr="00DE7161" w:rsidRDefault="00DE7161" w:rsidP="00A36377">
            <w:pPr>
              <w:pStyle w:val="afff9"/>
            </w:pPr>
            <w:r w:rsidRPr="00DE7161">
              <w:t>}</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27B68"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_h3</w:t>
            </w:r>
          </w:p>
          <w:p w14:paraId="767521EA"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_k3</w:t>
            </w:r>
          </w:p>
          <w:p w14:paraId="06A305BF" w14:textId="77777777" w:rsidR="00DE7161" w:rsidRPr="00B7538A" w:rsidRDefault="00DE7161" w:rsidP="00A36377">
            <w:pPr>
              <w:pStyle w:val="afff9"/>
              <w:rPr>
                <w:lang w:val="ru-RU"/>
              </w:rPr>
            </w:pPr>
            <w:proofErr w:type="spellStart"/>
            <w:r w:rsidRPr="00DE7161">
              <w:t>js</w:t>
            </w:r>
            <w:proofErr w:type="spellEnd"/>
            <w:r w:rsidRPr="00B7538A">
              <w:rPr>
                <w:lang w:val="ru-RU"/>
              </w:rPr>
              <w:tab/>
              <w:t xml:space="preserve"> </w:t>
            </w:r>
            <w:r w:rsidRPr="00DE7161">
              <w:t>SHORT</w:t>
            </w:r>
            <w:r w:rsidRPr="00B7538A">
              <w:rPr>
                <w:lang w:val="ru-RU"/>
              </w:rPr>
              <w:t xml:space="preserve"> $</w:t>
            </w:r>
            <w:r w:rsidRPr="00DE7161">
              <w:t>LN</w:t>
            </w:r>
            <w:r w:rsidRPr="00B7538A">
              <w:rPr>
                <w:lang w:val="ru-RU"/>
              </w:rPr>
              <w:t>23@</w:t>
            </w:r>
            <w:r w:rsidRPr="00DE7161">
              <w:t>main</w:t>
            </w:r>
            <w:r w:rsidRPr="00B7538A">
              <w:rPr>
                <w:lang w:val="ru-RU"/>
              </w:rPr>
              <w:t xml:space="preserve"> //получилось отрицательное число</w:t>
            </w:r>
          </w:p>
          <w:p w14:paraId="37202E0E" w14:textId="77777777" w:rsidR="00DE7161" w:rsidRPr="00B7538A" w:rsidRDefault="00DE7161" w:rsidP="00A36377">
            <w:pPr>
              <w:pStyle w:val="afff9"/>
              <w:rPr>
                <w:lang w:val="ru-RU"/>
              </w:rPr>
            </w:pPr>
            <w:r w:rsidRPr="00DE7161">
              <w:t>mov</w:t>
            </w:r>
            <w:r w:rsidRPr="00B7538A">
              <w:rPr>
                <w:lang w:val="ru-RU"/>
              </w:rPr>
              <w:tab/>
              <w:t xml:space="preserve"> </w:t>
            </w:r>
            <w:proofErr w:type="spellStart"/>
            <w:r w:rsidRPr="00DE7161">
              <w:t>eax</w:t>
            </w:r>
            <w:proofErr w:type="spellEnd"/>
            <w:r w:rsidRPr="00B7538A">
              <w:rPr>
                <w:lang w:val="ru-RU"/>
              </w:rPr>
              <w:t xml:space="preserve">, </w:t>
            </w:r>
            <w:r w:rsidRPr="00DE7161">
              <w:t>DWORD</w:t>
            </w:r>
            <w:r w:rsidRPr="00B7538A">
              <w:rPr>
                <w:lang w:val="ru-RU"/>
              </w:rPr>
              <w:t xml:space="preserve"> </w:t>
            </w:r>
            <w:r w:rsidRPr="00DE7161">
              <w:t>PTR</w:t>
            </w:r>
            <w:r w:rsidRPr="00B7538A">
              <w:rPr>
                <w:lang w:val="ru-RU"/>
              </w:rPr>
              <w:t xml:space="preserve"> _</w:t>
            </w:r>
            <w:r w:rsidRPr="00DE7161">
              <w:t>h</w:t>
            </w:r>
            <w:r w:rsidRPr="00B7538A">
              <w:rPr>
                <w:lang w:val="ru-RU"/>
              </w:rPr>
              <w:t>3</w:t>
            </w:r>
          </w:p>
          <w:p w14:paraId="6893955E" w14:textId="77777777" w:rsidR="00DE7161" w:rsidRPr="00B7538A" w:rsidRDefault="00DE7161" w:rsidP="00A36377">
            <w:pPr>
              <w:pStyle w:val="afff9"/>
              <w:rPr>
                <w:lang w:val="ru-RU"/>
              </w:rPr>
            </w:pPr>
            <w:r w:rsidRPr="00DE7161">
              <w:t>add</w:t>
            </w:r>
            <w:r w:rsidRPr="00B7538A">
              <w:rPr>
                <w:lang w:val="ru-RU"/>
              </w:rPr>
              <w:tab/>
              <w:t xml:space="preserve"> </w:t>
            </w:r>
            <w:proofErr w:type="spellStart"/>
            <w:r w:rsidRPr="00DE7161">
              <w:t>eax</w:t>
            </w:r>
            <w:proofErr w:type="spellEnd"/>
            <w:r w:rsidRPr="00B7538A">
              <w:rPr>
                <w:lang w:val="ru-RU"/>
              </w:rPr>
              <w:t xml:space="preserve">, </w:t>
            </w:r>
            <w:r w:rsidRPr="00DE7161">
              <w:t>DWORD</w:t>
            </w:r>
            <w:r w:rsidRPr="00B7538A">
              <w:rPr>
                <w:lang w:val="ru-RU"/>
              </w:rPr>
              <w:t xml:space="preserve"> </w:t>
            </w:r>
            <w:r w:rsidRPr="00DE7161">
              <w:t>PTR</w:t>
            </w:r>
            <w:r w:rsidRPr="00B7538A">
              <w:rPr>
                <w:lang w:val="ru-RU"/>
              </w:rPr>
              <w:t xml:space="preserve"> _</w:t>
            </w:r>
            <w:r w:rsidRPr="00DE7161">
              <w:t>k</w:t>
            </w:r>
            <w:r w:rsidRPr="00B7538A">
              <w:rPr>
                <w:lang w:val="ru-RU"/>
              </w:rPr>
              <w:t>3</w:t>
            </w:r>
          </w:p>
          <w:p w14:paraId="00D61F87" w14:textId="77777777" w:rsidR="00DE7161" w:rsidRPr="00B7538A" w:rsidRDefault="00DE7161" w:rsidP="00A36377">
            <w:pPr>
              <w:pStyle w:val="afff9"/>
              <w:rPr>
                <w:lang w:val="ru-RU"/>
              </w:rPr>
            </w:pPr>
            <w:proofErr w:type="spellStart"/>
            <w:r w:rsidRPr="00DE7161">
              <w:t>cmp</w:t>
            </w:r>
            <w:proofErr w:type="spellEnd"/>
            <w:r w:rsidRPr="00B7538A">
              <w:rPr>
                <w:lang w:val="ru-RU"/>
              </w:rPr>
              <w:tab/>
              <w:t xml:space="preserve"> </w:t>
            </w:r>
            <w:proofErr w:type="spellStart"/>
            <w:r w:rsidRPr="00DE7161">
              <w:t>eax</w:t>
            </w:r>
            <w:proofErr w:type="spellEnd"/>
            <w:r w:rsidRPr="00B7538A">
              <w:rPr>
                <w:lang w:val="ru-RU"/>
              </w:rPr>
              <w:t>, 5</w:t>
            </w:r>
          </w:p>
          <w:p w14:paraId="3184327E" w14:textId="77777777" w:rsidR="00DE7161" w:rsidRPr="00B7538A" w:rsidRDefault="00DE7161" w:rsidP="00A36377">
            <w:pPr>
              <w:pStyle w:val="afff9"/>
              <w:rPr>
                <w:lang w:val="ru-RU"/>
              </w:rPr>
            </w:pPr>
            <w:proofErr w:type="spellStart"/>
            <w:r w:rsidRPr="00DE7161">
              <w:t>jle</w:t>
            </w:r>
            <w:proofErr w:type="spellEnd"/>
            <w:r w:rsidRPr="00B7538A">
              <w:rPr>
                <w:lang w:val="ru-RU"/>
              </w:rPr>
              <w:tab/>
              <w:t xml:space="preserve"> </w:t>
            </w:r>
            <w:r w:rsidRPr="00DE7161">
              <w:t>SHORT</w:t>
            </w:r>
            <w:r w:rsidRPr="00B7538A">
              <w:rPr>
                <w:lang w:val="ru-RU"/>
              </w:rPr>
              <w:t xml:space="preserve"> $</w:t>
            </w:r>
            <w:r w:rsidRPr="00DE7161">
              <w:t>LN</w:t>
            </w:r>
            <w:r w:rsidRPr="00B7538A">
              <w:rPr>
                <w:lang w:val="ru-RU"/>
              </w:rPr>
              <w:t>21@</w:t>
            </w:r>
            <w:r w:rsidRPr="00DE7161">
              <w:t>main</w:t>
            </w:r>
            <w:r w:rsidRPr="00B7538A">
              <w:rPr>
                <w:lang w:val="ru-RU"/>
              </w:rPr>
              <w:t xml:space="preserve"> //меньше равно</w:t>
            </w:r>
          </w:p>
          <w:p w14:paraId="3791EB4F" w14:textId="77777777" w:rsidR="00DE7161" w:rsidRPr="00DE7161" w:rsidRDefault="00DE7161" w:rsidP="00A36377">
            <w:pPr>
              <w:pStyle w:val="afff9"/>
            </w:pPr>
            <w:r w:rsidRPr="00DE7161">
              <w:t>$LN23@main:</w:t>
            </w:r>
          </w:p>
          <w:p w14:paraId="73FD0B60" w14:textId="77777777" w:rsidR="00DE7161" w:rsidRPr="00DE7161" w:rsidRDefault="00DE7161" w:rsidP="00A36377">
            <w:pPr>
              <w:pStyle w:val="afff9"/>
            </w:pPr>
            <w:r w:rsidRPr="00DE7161">
              <w:t>push</w:t>
            </w:r>
            <w:r w:rsidRPr="00DE7161">
              <w:tab/>
              <w:t xml:space="preserve"> OFFSET ??_C@_0CC@DDFJGIGO@Common?5subexpression?5eliminatio@</w:t>
            </w:r>
          </w:p>
          <w:p w14:paraId="4DAA69F2" w14:textId="77777777" w:rsidR="00DE7161" w:rsidRPr="00DE7161" w:rsidRDefault="00DE7161" w:rsidP="00A36377">
            <w:pPr>
              <w:pStyle w:val="afff9"/>
            </w:pPr>
            <w:r w:rsidRPr="00DE7161">
              <w:t>call</w:t>
            </w:r>
            <w:r w:rsidRPr="00DE7161">
              <w:tab/>
              <w:t xml:space="preserve"> _</w:t>
            </w:r>
            <w:proofErr w:type="spellStart"/>
            <w:r w:rsidRPr="00DE7161">
              <w:t>printf</w:t>
            </w:r>
            <w:proofErr w:type="spellEnd"/>
          </w:p>
          <w:p w14:paraId="1DAF3D5C" w14:textId="77777777" w:rsidR="00DE7161" w:rsidRPr="00DE7161" w:rsidRDefault="00DE7161" w:rsidP="00A36377">
            <w:pPr>
              <w:pStyle w:val="afff9"/>
            </w:pPr>
            <w:r w:rsidRPr="00DE7161">
              <w:t>add</w:t>
            </w:r>
            <w:r w:rsidRPr="00DE7161">
              <w:tab/>
              <w:t xml:space="preserve"> </w:t>
            </w:r>
            <w:proofErr w:type="spellStart"/>
            <w:r w:rsidRPr="00DE7161">
              <w:t>esp</w:t>
            </w:r>
            <w:proofErr w:type="spellEnd"/>
            <w:r w:rsidRPr="00DE7161">
              <w:t>, 4</w:t>
            </w:r>
          </w:p>
          <w:p w14:paraId="66D1C118" w14:textId="77777777" w:rsidR="00DE7161" w:rsidRPr="00DE7161" w:rsidRDefault="00DE7161" w:rsidP="00A36377">
            <w:pPr>
              <w:pStyle w:val="afff9"/>
            </w:pPr>
            <w:proofErr w:type="spellStart"/>
            <w:r w:rsidRPr="00DE7161">
              <w:t>jmp</w:t>
            </w:r>
            <w:proofErr w:type="spellEnd"/>
            <w:r w:rsidRPr="00DE7161">
              <w:tab/>
              <w:t xml:space="preserve"> SHORT $LN22@main</w:t>
            </w:r>
          </w:p>
          <w:p w14:paraId="17E9AB49" w14:textId="77777777" w:rsidR="00DE7161" w:rsidRPr="00DE7161" w:rsidRDefault="00DE7161" w:rsidP="00A36377">
            <w:pPr>
              <w:pStyle w:val="afff9"/>
            </w:pPr>
            <w:r w:rsidRPr="00DE7161">
              <w:t>$LN21@main:</w:t>
            </w:r>
          </w:p>
          <w:p w14:paraId="7A5CC2C4"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_h3</w:t>
            </w:r>
          </w:p>
          <w:p w14:paraId="53A8E2B2"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_k3</w:t>
            </w:r>
          </w:p>
          <w:p w14:paraId="110DAC7F" w14:textId="77777777" w:rsidR="00DE7161" w:rsidRPr="00DE7161" w:rsidRDefault="00DE7161" w:rsidP="00A36377">
            <w:pPr>
              <w:pStyle w:val="afff9"/>
            </w:pPr>
            <w:proofErr w:type="spellStart"/>
            <w:r w:rsidRPr="00DE7161">
              <w:t>cdq</w:t>
            </w:r>
            <w:proofErr w:type="spellEnd"/>
          </w:p>
          <w:p w14:paraId="549F31D8" w14:textId="77777777" w:rsidR="00DE7161" w:rsidRPr="00DE7161" w:rsidRDefault="00DE7161" w:rsidP="00A36377">
            <w:pPr>
              <w:pStyle w:val="afff9"/>
            </w:pPr>
            <w:proofErr w:type="spellStart"/>
            <w:r w:rsidRPr="00DE7161">
              <w:t>idiv</w:t>
            </w:r>
            <w:proofErr w:type="spellEnd"/>
            <w:r w:rsidRPr="00DE7161">
              <w:tab/>
              <w:t xml:space="preserve"> DWORD PTR _i3</w:t>
            </w:r>
          </w:p>
          <w:p w14:paraId="7A47FDA9" w14:textId="77777777" w:rsidR="00DE7161" w:rsidRPr="00DE7161" w:rsidRDefault="00DE7161" w:rsidP="00A36377">
            <w:pPr>
              <w:pStyle w:val="afff9"/>
            </w:pPr>
            <w:r w:rsidRPr="00DE7161">
              <w:t>mov</w:t>
            </w:r>
            <w:r w:rsidRPr="00DE7161">
              <w:tab/>
              <w:t xml:space="preserve"> DWORD PTR _m3, </w:t>
            </w:r>
            <w:proofErr w:type="spellStart"/>
            <w:r w:rsidRPr="00DE7161">
              <w:t>eax</w:t>
            </w:r>
            <w:proofErr w:type="spellEnd"/>
          </w:p>
          <w:p w14:paraId="36DB4690"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_h3</w:t>
            </w:r>
          </w:p>
          <w:p w14:paraId="152EDA0E"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_k3</w:t>
            </w:r>
          </w:p>
          <w:p w14:paraId="41701976"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_i3</w:t>
            </w:r>
          </w:p>
          <w:p w14:paraId="048D9D8F" w14:textId="77777777" w:rsidR="00DE7161" w:rsidRPr="00DE7161" w:rsidRDefault="00DE7161" w:rsidP="00A36377">
            <w:pPr>
              <w:pStyle w:val="afff9"/>
            </w:pPr>
            <w:r w:rsidRPr="00DE7161">
              <w:t>mov</w:t>
            </w:r>
            <w:r w:rsidRPr="00DE7161">
              <w:tab/>
              <w:t xml:space="preserve"> DWORD PTR _g3, </w:t>
            </w:r>
            <w:proofErr w:type="spellStart"/>
            <w:r w:rsidRPr="00DE7161">
              <w:t>eax</w:t>
            </w:r>
            <w:proofErr w:type="spellEnd"/>
          </w:p>
          <w:p w14:paraId="47E23AAF" w14:textId="77777777" w:rsidR="00DE7161" w:rsidRPr="00DE7161" w:rsidRDefault="00DE7161" w:rsidP="00A36377">
            <w:pPr>
              <w:pStyle w:val="afff9"/>
            </w:pPr>
            <w:r w:rsidRPr="00DE7161">
              <w:t>$LN22@main:</w:t>
            </w:r>
          </w:p>
          <w:p w14:paraId="4CF22D35" w14:textId="77777777" w:rsidR="00DE7161" w:rsidRPr="00DE7161" w:rsidRDefault="00DE7161" w:rsidP="00A36377">
            <w:pPr>
              <w:pStyle w:val="afff9"/>
            </w:pP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D17BC"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_h3</w:t>
            </w:r>
          </w:p>
          <w:p w14:paraId="4E4433BB"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29815BC3" w14:textId="77777777" w:rsidR="00DE7161" w:rsidRPr="00DE7161" w:rsidRDefault="00DE7161" w:rsidP="00A36377">
            <w:pPr>
              <w:pStyle w:val="afff9"/>
            </w:pPr>
            <w:proofErr w:type="spellStart"/>
            <w:r w:rsidRPr="00DE7161">
              <w:t>js</w:t>
            </w:r>
            <w:proofErr w:type="spellEnd"/>
            <w:r w:rsidRPr="00DE7161">
              <w:tab/>
              <w:t xml:space="preserve"> SHORT $LN23@main  //SF=1</w:t>
            </w:r>
          </w:p>
          <w:p w14:paraId="62AA159D"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eax</w:t>
            </w:r>
            <w:proofErr w:type="spellEnd"/>
            <w:r w:rsidRPr="00DE7161">
              <w:t xml:space="preserve">, </w:t>
            </w:r>
            <w:proofErr w:type="spellStart"/>
            <w:r w:rsidRPr="00DE7161">
              <w:t>edi</w:t>
            </w:r>
            <w:proofErr w:type="spellEnd"/>
            <w:r w:rsidRPr="00DE7161">
              <w:t xml:space="preserve"> //</w:t>
            </w:r>
            <w:proofErr w:type="spellStart"/>
            <w:r w:rsidRPr="00DE7161">
              <w:t>edi</w:t>
            </w:r>
            <w:proofErr w:type="spellEnd"/>
            <w:r w:rsidRPr="00DE7161">
              <w:t xml:space="preserve"> хранит 5</w:t>
            </w:r>
          </w:p>
          <w:p w14:paraId="320C16B5" w14:textId="77777777" w:rsidR="00DE7161" w:rsidRPr="00DE7161" w:rsidRDefault="00DE7161" w:rsidP="00A36377">
            <w:pPr>
              <w:pStyle w:val="afff9"/>
            </w:pPr>
            <w:proofErr w:type="spellStart"/>
            <w:r w:rsidRPr="00DE7161">
              <w:t>jle</w:t>
            </w:r>
            <w:proofErr w:type="spellEnd"/>
            <w:r w:rsidRPr="00DE7161">
              <w:tab/>
              <w:t xml:space="preserve"> SHORT $LN22@main</w:t>
            </w:r>
          </w:p>
          <w:p w14:paraId="14CFDC19" w14:textId="77777777" w:rsidR="00DE7161" w:rsidRPr="00DE7161" w:rsidRDefault="00DE7161" w:rsidP="00A36377">
            <w:pPr>
              <w:pStyle w:val="afff9"/>
            </w:pPr>
            <w:r w:rsidRPr="00DE7161">
              <w:t>$LN23@main:</w:t>
            </w:r>
          </w:p>
          <w:p w14:paraId="053B635B" w14:textId="77777777" w:rsidR="00DE7161" w:rsidRPr="00DE7161" w:rsidRDefault="00DE7161" w:rsidP="00A36377">
            <w:pPr>
              <w:pStyle w:val="afff9"/>
            </w:pPr>
            <w:r w:rsidRPr="00DE7161">
              <w:t>push</w:t>
            </w:r>
            <w:r w:rsidRPr="00DE7161">
              <w:tab/>
              <w:t xml:space="preserve"> OFFSET ??_C@_0CC@DDFJGIGO@Common?5subexpression?5eliminatio@</w:t>
            </w:r>
          </w:p>
          <w:p w14:paraId="525F5D58" w14:textId="77777777" w:rsidR="00DE7161" w:rsidRPr="00DE7161" w:rsidRDefault="00DE7161" w:rsidP="00A36377">
            <w:pPr>
              <w:pStyle w:val="afff9"/>
            </w:pPr>
            <w:r w:rsidRPr="00DE7161">
              <w:t>call</w:t>
            </w:r>
            <w:r w:rsidRPr="00DE7161">
              <w:tab/>
              <w:t xml:space="preserve"> _</w:t>
            </w:r>
            <w:proofErr w:type="spellStart"/>
            <w:r w:rsidRPr="00DE7161">
              <w:t>printf</w:t>
            </w:r>
            <w:proofErr w:type="spellEnd"/>
          </w:p>
          <w:p w14:paraId="2F8CD728" w14:textId="77777777" w:rsidR="00DE7161" w:rsidRPr="00DE7161" w:rsidRDefault="00DE7161" w:rsidP="00A36377">
            <w:pPr>
              <w:pStyle w:val="afff9"/>
            </w:pPr>
            <w:r w:rsidRPr="00DE7161">
              <w:t>pop</w:t>
            </w:r>
            <w:r w:rsidRPr="00DE7161">
              <w:tab/>
              <w:t xml:space="preserve"> </w:t>
            </w:r>
            <w:proofErr w:type="spellStart"/>
            <w:r w:rsidRPr="00DE7161">
              <w:t>ecx</w:t>
            </w:r>
            <w:proofErr w:type="spellEnd"/>
          </w:p>
          <w:p w14:paraId="4926D95F" w14:textId="77777777" w:rsidR="00DE7161" w:rsidRPr="00DE7161" w:rsidRDefault="00DE7161" w:rsidP="00A36377">
            <w:pPr>
              <w:pStyle w:val="afff9"/>
            </w:pPr>
            <w:r w:rsidRPr="00DE7161">
              <w:t>$LN22@main:</w:t>
            </w:r>
          </w:p>
          <w:p w14:paraId="726DE20F" w14:textId="77777777" w:rsidR="00DE7161" w:rsidRPr="00DE7161" w:rsidRDefault="00DE7161" w:rsidP="00A36377">
            <w:pPr>
              <w:pStyle w:val="afff9"/>
            </w:pPr>
          </w:p>
        </w:tc>
      </w:tr>
    </w:tbl>
    <w:p w14:paraId="44EE7E3F" w14:textId="77777777" w:rsidR="00DE7161" w:rsidRPr="00EE4995" w:rsidRDefault="00DE7161" w:rsidP="007113DE">
      <w:pPr>
        <w:pStyle w:val="140"/>
        <w:rPr>
          <w:lang w:val="ru-RU"/>
        </w:rPr>
      </w:pPr>
      <w:r w:rsidRPr="00EE4995">
        <w:rPr>
          <w:lang w:val="ru-RU"/>
        </w:rPr>
        <w:lastRenderedPageBreak/>
        <w:t xml:space="preserve">Переменная </w:t>
      </w:r>
      <w:r w:rsidRPr="00DE7161">
        <w:t>k</w:t>
      </w:r>
      <w:r w:rsidRPr="00EE4995">
        <w:rPr>
          <w:lang w:val="ru-RU"/>
        </w:rPr>
        <w:t xml:space="preserve">3 имеет значение 1 из пункта 5.  В неоптимизированном коде расписаны все условия, то есть если не выполняется первое условие, то проверяется второе. Если два условия не прошли, то уже выполняется часть кода, которая отвечает за </w:t>
      </w:r>
      <w:r w:rsidRPr="00DE7161">
        <w:t>else</w:t>
      </w:r>
      <w:r w:rsidRPr="00EE4995">
        <w:rPr>
          <w:lang w:val="ru-RU"/>
        </w:rPr>
        <w:t xml:space="preserve">. </w:t>
      </w:r>
    </w:p>
    <w:p w14:paraId="0C6E0B09" w14:textId="77777777" w:rsidR="00DE7161" w:rsidRPr="00EE4995" w:rsidRDefault="00DE7161" w:rsidP="007113DE">
      <w:pPr>
        <w:pStyle w:val="140"/>
        <w:rPr>
          <w:lang w:val="ru-RU"/>
        </w:rPr>
      </w:pPr>
      <w:r w:rsidRPr="00EE4995">
        <w:rPr>
          <w:lang w:val="ru-RU"/>
        </w:rPr>
        <w:t xml:space="preserve">В оптимизированном коде возникает ситуация, что условия проверяются, однако выражение, которое </w:t>
      </w:r>
      <w:proofErr w:type="gramStart"/>
      <w:r w:rsidRPr="00EE4995">
        <w:rPr>
          <w:lang w:val="ru-RU"/>
        </w:rPr>
        <w:t>сравнивается</w:t>
      </w:r>
      <w:proofErr w:type="gramEnd"/>
      <w:r w:rsidRPr="00EE4995">
        <w:rPr>
          <w:lang w:val="ru-RU"/>
        </w:rPr>
        <w:t xml:space="preserve"> изначально подсчитывается в регистре </w:t>
      </w:r>
      <w:proofErr w:type="spellStart"/>
      <w:r w:rsidRPr="00DE7161">
        <w:t>eax</w:t>
      </w:r>
      <w:proofErr w:type="spellEnd"/>
      <w:r w:rsidRPr="00EE4995">
        <w:rPr>
          <w:lang w:val="ru-RU"/>
        </w:rPr>
        <w:t>, и при второй проверки уже не происходит арифметических действий, как в случае неоптимизированного кода. В случае, когда условия не проходят, никаких присвоений и арифметических действий не происходит, так как переменные в дальнейшем не используются.</w:t>
      </w:r>
    </w:p>
    <w:p w14:paraId="74AA0B11" w14:textId="77777777" w:rsidR="00DE7161" w:rsidRPr="009F6963" w:rsidRDefault="00DE7161" w:rsidP="005F5DC5">
      <w:pPr>
        <w:pStyle w:val="23"/>
        <w:rPr>
          <w:lang w:val="ru-RU"/>
        </w:rPr>
      </w:pPr>
      <w:r w:rsidRPr="009F6963">
        <w:rPr>
          <w:lang w:val="ru-RU"/>
        </w:rPr>
        <w:t>Вынесение инвариантного кода (</w:t>
      </w:r>
      <w:r w:rsidRPr="00DE7161">
        <w:t>j</w:t>
      </w:r>
      <w:r w:rsidRPr="009F6963">
        <w:rPr>
          <w:lang w:val="ru-RU"/>
        </w:rPr>
        <w:t xml:space="preserve"> * </w:t>
      </w:r>
      <w:r w:rsidRPr="00DE7161">
        <w:t>k</w:t>
      </w:r>
      <w:r w:rsidRPr="009F6963">
        <w:rPr>
          <w:lang w:val="ru-RU"/>
        </w:rPr>
        <w:t>) может быть вынесено из цикла</w:t>
      </w:r>
    </w:p>
    <w:tbl>
      <w:tblPr>
        <w:tblStyle w:val="afa"/>
        <w:tblW w:w="0" w:type="auto"/>
        <w:jc w:val="center"/>
        <w:tblLook w:val="04A0" w:firstRow="1" w:lastRow="0" w:firstColumn="1" w:lastColumn="0" w:noHBand="0" w:noVBand="1"/>
      </w:tblPr>
      <w:tblGrid>
        <w:gridCol w:w="2309"/>
        <w:gridCol w:w="3953"/>
        <w:gridCol w:w="3650"/>
      </w:tblGrid>
      <w:tr w:rsidR="00DE7161" w:rsidRPr="00DE7161" w14:paraId="3BE09634" w14:textId="77777777" w:rsidTr="00D106DC">
        <w:trPr>
          <w:jc w:val="center"/>
        </w:trPr>
        <w:tc>
          <w:tcPr>
            <w:tcW w:w="2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779139" w14:textId="77777777" w:rsidR="00DE7161" w:rsidRPr="00DE7161" w:rsidRDefault="00DE7161" w:rsidP="00A36377">
            <w:pPr>
              <w:pStyle w:val="afff9"/>
            </w:pPr>
            <w:r w:rsidRPr="00DE7161">
              <w:t xml:space="preserve">Код на </w:t>
            </w:r>
            <w:proofErr w:type="spellStart"/>
            <w:r w:rsidRPr="00DE7161">
              <w:t>языке</w:t>
            </w:r>
            <w:proofErr w:type="spellEnd"/>
            <w:r w:rsidRPr="00DE7161">
              <w:t xml:space="preserve"> С</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0B0FE7" w14:textId="77777777" w:rsidR="00DE7161" w:rsidRPr="00DE7161" w:rsidRDefault="00DE7161" w:rsidP="00A36377">
            <w:pPr>
              <w:pStyle w:val="afff9"/>
            </w:pPr>
            <w:r w:rsidRPr="00DE7161">
              <w:t>Неоптимизированный код</w:t>
            </w:r>
          </w:p>
        </w:tc>
        <w:tc>
          <w:tcPr>
            <w:tcW w:w="36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DBC60" w14:textId="77777777" w:rsidR="00DE7161" w:rsidRPr="00DE7161" w:rsidRDefault="00DE7161" w:rsidP="00A36377">
            <w:pPr>
              <w:pStyle w:val="afff9"/>
            </w:pPr>
            <w:r w:rsidRPr="00DE7161">
              <w:t xml:space="preserve">Оптимизированный код </w:t>
            </w:r>
          </w:p>
        </w:tc>
      </w:tr>
      <w:tr w:rsidR="00DE7161" w:rsidRPr="00EE4995" w14:paraId="5B679333" w14:textId="77777777" w:rsidTr="00D106DC">
        <w:trPr>
          <w:jc w:val="center"/>
        </w:trPr>
        <w:tc>
          <w:tcPr>
            <w:tcW w:w="2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F0EF3" w14:textId="77777777" w:rsidR="00DE7161" w:rsidRPr="00DE7161" w:rsidRDefault="00DE7161" w:rsidP="00A36377">
            <w:pPr>
              <w:pStyle w:val="afff9"/>
            </w:pPr>
            <w:r w:rsidRPr="00DE7161">
              <w:t xml:space="preserve">for( i4 = 0; i4 &lt;= </w:t>
            </w:r>
            <w:proofErr w:type="spellStart"/>
            <w:r w:rsidRPr="00DE7161">
              <w:t>max_vector</w:t>
            </w:r>
            <w:proofErr w:type="spellEnd"/>
            <w:r w:rsidRPr="00DE7161">
              <w:t>; i4++){</w:t>
            </w:r>
          </w:p>
          <w:p w14:paraId="3B1D53C0" w14:textId="77777777" w:rsidR="00DE7161" w:rsidRPr="00DE7161" w:rsidRDefault="00DE7161" w:rsidP="00A36377">
            <w:pPr>
              <w:pStyle w:val="afff9"/>
            </w:pPr>
            <w:proofErr w:type="spellStart"/>
            <w:r w:rsidRPr="00DE7161">
              <w:t>printf</w:t>
            </w:r>
            <w:proofErr w:type="spellEnd"/>
            <w:r w:rsidRPr="00DE7161">
              <w:t>("Hello");</w:t>
            </w:r>
          </w:p>
          <w:p w14:paraId="6F22AD8F" w14:textId="77777777" w:rsidR="00DE7161" w:rsidRPr="00DE7161" w:rsidRDefault="00DE7161" w:rsidP="00A36377">
            <w:pPr>
              <w:pStyle w:val="afff9"/>
            </w:pPr>
            <w:r w:rsidRPr="00DE7161">
              <w:t>ivector2[ i4 ] = j * k;</w:t>
            </w:r>
          </w:p>
          <w:p w14:paraId="20694BB9" w14:textId="77777777" w:rsidR="00DE7161" w:rsidRPr="00DE7161" w:rsidRDefault="00DE7161" w:rsidP="00A36377">
            <w:pPr>
              <w:pStyle w:val="afff9"/>
            </w:pPr>
            <w:r w:rsidRPr="00DE7161">
              <w:t>}</w:t>
            </w:r>
          </w:p>
        </w:tc>
        <w:tc>
          <w:tcPr>
            <w:tcW w:w="39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ACCF4" w14:textId="77777777" w:rsidR="00DE7161" w:rsidRPr="00DE7161" w:rsidRDefault="00DE7161" w:rsidP="00A36377">
            <w:pPr>
              <w:pStyle w:val="afff9"/>
            </w:pPr>
            <w:r w:rsidRPr="00DE7161">
              <w:t>mov</w:t>
            </w:r>
            <w:r w:rsidRPr="00DE7161">
              <w:tab/>
              <w:t xml:space="preserve"> DWORD PTR _i4, 0</w:t>
            </w:r>
          </w:p>
          <w:p w14:paraId="21E570D4" w14:textId="77777777" w:rsidR="00DE7161" w:rsidRPr="00DE7161" w:rsidRDefault="00DE7161" w:rsidP="00A36377">
            <w:pPr>
              <w:pStyle w:val="afff9"/>
            </w:pPr>
            <w:proofErr w:type="spellStart"/>
            <w:r w:rsidRPr="00DE7161">
              <w:t>jmp</w:t>
            </w:r>
            <w:proofErr w:type="spellEnd"/>
            <w:r w:rsidRPr="00DE7161">
              <w:tab/>
              <w:t xml:space="preserve"> SHORT $LN16@main</w:t>
            </w:r>
          </w:p>
          <w:p w14:paraId="7A2633BB" w14:textId="77777777" w:rsidR="00DE7161" w:rsidRPr="00DE7161" w:rsidRDefault="00DE7161" w:rsidP="00A36377">
            <w:pPr>
              <w:pStyle w:val="afff9"/>
            </w:pPr>
            <w:r w:rsidRPr="00DE7161">
              <w:t>$LN14@main:</w:t>
            </w:r>
          </w:p>
          <w:p w14:paraId="269B7F0D"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_i4</w:t>
            </w:r>
          </w:p>
          <w:p w14:paraId="3665E1C7"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7D9350C7" w14:textId="77777777" w:rsidR="00DE7161" w:rsidRPr="00DE7161" w:rsidRDefault="00DE7161" w:rsidP="00A36377">
            <w:pPr>
              <w:pStyle w:val="afff9"/>
            </w:pPr>
            <w:r w:rsidRPr="00DE7161">
              <w:t>mov</w:t>
            </w:r>
            <w:r w:rsidRPr="00DE7161">
              <w:tab/>
              <w:t xml:space="preserve"> DWORD PTR _i4, </w:t>
            </w:r>
            <w:proofErr w:type="spellStart"/>
            <w:r w:rsidRPr="00DE7161">
              <w:t>eax</w:t>
            </w:r>
            <w:proofErr w:type="spellEnd"/>
          </w:p>
          <w:p w14:paraId="178ED90F" w14:textId="77777777" w:rsidR="00DE7161" w:rsidRPr="00DE7161" w:rsidRDefault="00DE7161" w:rsidP="00A36377">
            <w:pPr>
              <w:pStyle w:val="afff9"/>
              <w:rPr>
                <w:lang w:val="pl-PL"/>
              </w:rPr>
            </w:pPr>
            <w:r w:rsidRPr="00DE7161">
              <w:rPr>
                <w:lang w:val="pl-PL"/>
              </w:rPr>
              <w:t>$LN16@main:</w:t>
            </w:r>
          </w:p>
          <w:p w14:paraId="5E29C42D" w14:textId="77777777" w:rsidR="00DE7161" w:rsidRPr="00DE7161" w:rsidRDefault="00DE7161" w:rsidP="00A36377">
            <w:pPr>
              <w:pStyle w:val="afff9"/>
              <w:rPr>
                <w:lang w:val="pl-PL"/>
              </w:rPr>
            </w:pPr>
            <w:proofErr w:type="spellStart"/>
            <w:r w:rsidRPr="00DE7161">
              <w:rPr>
                <w:lang w:val="pl-PL"/>
              </w:rPr>
              <w:t>cmp</w:t>
            </w:r>
            <w:proofErr w:type="spellEnd"/>
            <w:r w:rsidRPr="00DE7161">
              <w:rPr>
                <w:lang w:val="pl-PL"/>
              </w:rPr>
              <w:tab/>
              <w:t xml:space="preserve"> DWORD PTR _i4, 2</w:t>
            </w:r>
          </w:p>
          <w:p w14:paraId="0357E73D" w14:textId="77777777" w:rsidR="00DE7161" w:rsidRPr="00DE7161" w:rsidRDefault="00DE7161" w:rsidP="00A36377">
            <w:pPr>
              <w:pStyle w:val="afff9"/>
            </w:pPr>
            <w:proofErr w:type="spellStart"/>
            <w:r w:rsidRPr="00DE7161">
              <w:t>jg</w:t>
            </w:r>
            <w:proofErr w:type="spellEnd"/>
            <w:r w:rsidRPr="00DE7161">
              <w:tab/>
              <w:t xml:space="preserve"> SHORT $LN15@main</w:t>
            </w:r>
          </w:p>
          <w:p w14:paraId="5E4ED06C" w14:textId="77777777" w:rsidR="00DE7161" w:rsidRPr="00DE7161" w:rsidRDefault="00DE7161" w:rsidP="00A36377">
            <w:pPr>
              <w:pStyle w:val="afff9"/>
            </w:pPr>
            <w:r w:rsidRPr="00DE7161">
              <w:t>push</w:t>
            </w:r>
            <w:r w:rsidRPr="00DE7161">
              <w:tab/>
              <w:t xml:space="preserve"> OFFSET ??_C@_05COLMCDPH@Hello@</w:t>
            </w:r>
          </w:p>
          <w:p w14:paraId="109EA118" w14:textId="77777777" w:rsidR="00DE7161" w:rsidRPr="00DE7161" w:rsidRDefault="00DE7161" w:rsidP="00A36377">
            <w:pPr>
              <w:pStyle w:val="afff9"/>
            </w:pPr>
            <w:r w:rsidRPr="00DE7161">
              <w:t>call</w:t>
            </w:r>
            <w:r w:rsidRPr="00DE7161">
              <w:tab/>
              <w:t xml:space="preserve"> _</w:t>
            </w:r>
            <w:proofErr w:type="spellStart"/>
            <w:r w:rsidRPr="00DE7161">
              <w:t>printf</w:t>
            </w:r>
            <w:proofErr w:type="spellEnd"/>
          </w:p>
          <w:p w14:paraId="3096D1BD"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_j</w:t>
            </w:r>
          </w:p>
          <w:p w14:paraId="24F90618"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eax</w:t>
            </w:r>
            <w:proofErr w:type="spellEnd"/>
            <w:r w:rsidRPr="00DE7161">
              <w:t>, DWORD PTR _k</w:t>
            </w:r>
          </w:p>
          <w:p w14:paraId="006B96AC" w14:textId="77777777" w:rsidR="00DE7161" w:rsidRPr="00DE7161" w:rsidRDefault="00DE7161" w:rsidP="00A36377">
            <w:pPr>
              <w:pStyle w:val="afff9"/>
            </w:pPr>
            <w:r w:rsidRPr="00DE7161">
              <w:t>mov</w:t>
            </w:r>
            <w:r w:rsidRPr="00DE7161">
              <w:tab/>
              <w:t xml:space="preserve"> </w:t>
            </w:r>
            <w:proofErr w:type="spellStart"/>
            <w:r w:rsidRPr="00DE7161">
              <w:t>ecx</w:t>
            </w:r>
            <w:proofErr w:type="spellEnd"/>
            <w:r w:rsidRPr="00DE7161">
              <w:t>, DWORD PTR _i4</w:t>
            </w:r>
          </w:p>
          <w:p w14:paraId="3A7FF0B1" w14:textId="77777777" w:rsidR="00DE7161" w:rsidRPr="00DE7161" w:rsidRDefault="00DE7161" w:rsidP="00A36377">
            <w:pPr>
              <w:pStyle w:val="afff9"/>
            </w:pPr>
            <w:r w:rsidRPr="00DE7161">
              <w:lastRenderedPageBreak/>
              <w:t>mov</w:t>
            </w:r>
            <w:r w:rsidRPr="00DE7161">
              <w:tab/>
              <w:t xml:space="preserve"> BYTE PTR _ivector2[</w:t>
            </w:r>
            <w:proofErr w:type="spellStart"/>
            <w:r w:rsidRPr="00DE7161">
              <w:t>ecx</w:t>
            </w:r>
            <w:proofErr w:type="spellEnd"/>
            <w:r w:rsidRPr="00DE7161">
              <w:t>], al //8 бит</w:t>
            </w:r>
          </w:p>
          <w:p w14:paraId="59419695" w14:textId="77777777" w:rsidR="00DE7161" w:rsidRPr="00DE7161" w:rsidRDefault="00DE7161" w:rsidP="00A36377">
            <w:pPr>
              <w:pStyle w:val="afff9"/>
            </w:pPr>
            <w:proofErr w:type="spellStart"/>
            <w:r w:rsidRPr="00DE7161">
              <w:t>jmp</w:t>
            </w:r>
            <w:proofErr w:type="spellEnd"/>
            <w:r w:rsidRPr="00DE7161">
              <w:tab/>
              <w:t xml:space="preserve"> SHORT $LN14@main</w:t>
            </w:r>
          </w:p>
          <w:p w14:paraId="443AC718" w14:textId="77777777" w:rsidR="00DE7161" w:rsidRPr="00DE7161" w:rsidRDefault="00DE7161" w:rsidP="00A36377">
            <w:pPr>
              <w:pStyle w:val="afff9"/>
            </w:pPr>
            <w:r w:rsidRPr="00DE7161">
              <w:t>$LN15@main:</w:t>
            </w:r>
          </w:p>
        </w:tc>
        <w:tc>
          <w:tcPr>
            <w:tcW w:w="36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F4ABF4" w14:textId="77777777" w:rsidR="00DE7161" w:rsidRPr="00DE7161" w:rsidRDefault="00DE7161" w:rsidP="00A36377">
            <w:pPr>
              <w:pStyle w:val="afff9"/>
            </w:pPr>
            <w:r w:rsidRPr="00DE7161">
              <w:lastRenderedPageBreak/>
              <w:t>mov</w:t>
            </w:r>
            <w:r w:rsidRPr="00DE7161">
              <w:tab/>
              <w:t xml:space="preserve"> DWORD PTR _i4, </w:t>
            </w:r>
            <w:proofErr w:type="spellStart"/>
            <w:r w:rsidRPr="00DE7161">
              <w:t>esi</w:t>
            </w:r>
            <w:proofErr w:type="spellEnd"/>
          </w:p>
          <w:p w14:paraId="4E756703" w14:textId="77777777" w:rsidR="00DE7161" w:rsidRPr="00DE7161" w:rsidRDefault="00DE7161" w:rsidP="00A36377">
            <w:pPr>
              <w:pStyle w:val="afff9"/>
            </w:pPr>
            <w:r w:rsidRPr="00DE7161">
              <w:t>$LL16@main:</w:t>
            </w:r>
          </w:p>
          <w:p w14:paraId="08FDC0D9" w14:textId="77777777" w:rsidR="00DE7161" w:rsidRPr="00DE7161" w:rsidRDefault="00DE7161" w:rsidP="00A36377">
            <w:pPr>
              <w:pStyle w:val="afff9"/>
            </w:pPr>
            <w:r w:rsidRPr="00DE7161">
              <w:t>push</w:t>
            </w:r>
            <w:r w:rsidRPr="00DE7161">
              <w:tab/>
              <w:t xml:space="preserve"> OFFSET ??_C@_05COLMCDPH@Hello@</w:t>
            </w:r>
          </w:p>
          <w:p w14:paraId="09DC07BF" w14:textId="77777777" w:rsidR="00DE7161" w:rsidRPr="00DE7161" w:rsidRDefault="00DE7161" w:rsidP="00A36377">
            <w:pPr>
              <w:pStyle w:val="afff9"/>
            </w:pPr>
            <w:r w:rsidRPr="00DE7161">
              <w:t>call</w:t>
            </w:r>
            <w:r w:rsidRPr="00DE7161">
              <w:tab/>
              <w:t xml:space="preserve"> _</w:t>
            </w:r>
            <w:proofErr w:type="spellStart"/>
            <w:r w:rsidRPr="00DE7161">
              <w:t>printf</w:t>
            </w:r>
            <w:proofErr w:type="spellEnd"/>
          </w:p>
          <w:p w14:paraId="5921E5BB" w14:textId="77777777" w:rsidR="00DE7161" w:rsidRPr="00DE7161" w:rsidRDefault="00DE7161" w:rsidP="00A36377">
            <w:pPr>
              <w:pStyle w:val="afff9"/>
            </w:pPr>
            <w:proofErr w:type="spellStart"/>
            <w:r w:rsidRPr="00DE7161">
              <w:t>movzx</w:t>
            </w:r>
            <w:proofErr w:type="spellEnd"/>
            <w:r w:rsidRPr="00DE7161">
              <w:tab/>
              <w:t xml:space="preserve"> </w:t>
            </w:r>
            <w:proofErr w:type="spellStart"/>
            <w:r w:rsidRPr="00DE7161">
              <w:t>eax</w:t>
            </w:r>
            <w:proofErr w:type="spellEnd"/>
            <w:r w:rsidRPr="00DE7161">
              <w:t>, BYTE PTR _k</w:t>
            </w:r>
          </w:p>
          <w:p w14:paraId="04770B62" w14:textId="77777777" w:rsidR="00DE7161" w:rsidRPr="00DE7161" w:rsidRDefault="00DE7161" w:rsidP="00A36377">
            <w:pPr>
              <w:pStyle w:val="afff9"/>
            </w:pPr>
            <w:r w:rsidRPr="00DE7161">
              <w:t xml:space="preserve">pop </w:t>
            </w:r>
            <w:proofErr w:type="spellStart"/>
            <w:r w:rsidRPr="00DE7161">
              <w:t>ecx</w:t>
            </w:r>
            <w:proofErr w:type="spellEnd"/>
          </w:p>
          <w:p w14:paraId="65FC56E9" w14:textId="77777777" w:rsidR="00DE7161" w:rsidRPr="00DE7161" w:rsidRDefault="00DE7161" w:rsidP="00A36377">
            <w:pPr>
              <w:pStyle w:val="afff9"/>
            </w:pPr>
            <w:proofErr w:type="spellStart"/>
            <w:r w:rsidRPr="00DE7161">
              <w:t>movzx</w:t>
            </w:r>
            <w:proofErr w:type="spellEnd"/>
            <w:r w:rsidRPr="00DE7161">
              <w:tab/>
              <w:t xml:space="preserve"> </w:t>
            </w:r>
            <w:proofErr w:type="spellStart"/>
            <w:r w:rsidRPr="00DE7161">
              <w:t>ecx</w:t>
            </w:r>
            <w:proofErr w:type="spellEnd"/>
            <w:r w:rsidRPr="00DE7161">
              <w:t>, BYTE PTR _j</w:t>
            </w:r>
          </w:p>
          <w:p w14:paraId="1C9F1E36"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ecx</w:t>
            </w:r>
            <w:proofErr w:type="spellEnd"/>
            <w:r w:rsidRPr="00DE7161">
              <w:t xml:space="preserve">, </w:t>
            </w:r>
            <w:proofErr w:type="spellStart"/>
            <w:r w:rsidRPr="00DE7161">
              <w:t>eax</w:t>
            </w:r>
            <w:proofErr w:type="spellEnd"/>
          </w:p>
          <w:p w14:paraId="1F56B0DF"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_i4</w:t>
            </w:r>
          </w:p>
          <w:p w14:paraId="5BCC17C7" w14:textId="77777777" w:rsidR="00DE7161" w:rsidRPr="00DE7161" w:rsidRDefault="00DE7161" w:rsidP="00A36377">
            <w:pPr>
              <w:pStyle w:val="afff9"/>
            </w:pPr>
            <w:r w:rsidRPr="00DE7161">
              <w:t>mov</w:t>
            </w:r>
            <w:r w:rsidRPr="00DE7161">
              <w:tab/>
              <w:t xml:space="preserve"> BYTE PTR _ivector2[</w:t>
            </w:r>
            <w:proofErr w:type="spellStart"/>
            <w:r w:rsidRPr="00DE7161">
              <w:t>eax</w:t>
            </w:r>
            <w:proofErr w:type="spellEnd"/>
            <w:r w:rsidRPr="00DE7161">
              <w:t>], cl</w:t>
            </w:r>
          </w:p>
          <w:p w14:paraId="3FB9130C" w14:textId="77777777" w:rsidR="00DE7161" w:rsidRPr="00DE7161" w:rsidRDefault="00DE7161" w:rsidP="00A36377">
            <w:pPr>
              <w:pStyle w:val="afff9"/>
            </w:pPr>
            <w:proofErr w:type="spellStart"/>
            <w:r w:rsidRPr="00DE7161">
              <w:t>inc</w:t>
            </w:r>
            <w:proofErr w:type="spellEnd"/>
            <w:r w:rsidRPr="00DE7161">
              <w:tab/>
              <w:t xml:space="preserve"> </w:t>
            </w:r>
            <w:proofErr w:type="spellStart"/>
            <w:r w:rsidRPr="00DE7161">
              <w:t>eax</w:t>
            </w:r>
            <w:proofErr w:type="spellEnd"/>
          </w:p>
          <w:p w14:paraId="3A1C8076" w14:textId="77777777" w:rsidR="00DE7161" w:rsidRPr="00DE7161" w:rsidRDefault="00DE7161" w:rsidP="00A36377">
            <w:pPr>
              <w:pStyle w:val="afff9"/>
            </w:pPr>
            <w:r w:rsidRPr="00DE7161">
              <w:t>mov</w:t>
            </w:r>
            <w:r w:rsidRPr="00DE7161">
              <w:tab/>
              <w:t xml:space="preserve"> DWORD PTR _i4, </w:t>
            </w:r>
            <w:proofErr w:type="spellStart"/>
            <w:r w:rsidRPr="00DE7161">
              <w:t>eax</w:t>
            </w:r>
            <w:proofErr w:type="spellEnd"/>
          </w:p>
          <w:p w14:paraId="7279052F"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eax</w:t>
            </w:r>
            <w:proofErr w:type="spellEnd"/>
            <w:r w:rsidRPr="00DE7161">
              <w:t xml:space="preserve">, </w:t>
            </w:r>
            <w:proofErr w:type="spellStart"/>
            <w:r w:rsidRPr="00DE7161">
              <w:t>ebx</w:t>
            </w:r>
            <w:proofErr w:type="spellEnd"/>
          </w:p>
          <w:p w14:paraId="27C8BF82" w14:textId="77777777" w:rsidR="00DE7161" w:rsidRPr="00DE7161" w:rsidRDefault="00DE7161" w:rsidP="00A36377">
            <w:pPr>
              <w:pStyle w:val="afff9"/>
            </w:pPr>
            <w:proofErr w:type="spellStart"/>
            <w:r w:rsidRPr="00DE7161">
              <w:t>jle</w:t>
            </w:r>
            <w:proofErr w:type="spellEnd"/>
            <w:r w:rsidRPr="00DE7161">
              <w:tab/>
              <w:t xml:space="preserve"> SHORT $LL16@main</w:t>
            </w:r>
          </w:p>
        </w:tc>
      </w:tr>
    </w:tbl>
    <w:p w14:paraId="2F86F57A" w14:textId="21F2C222" w:rsidR="00DE7161" w:rsidRPr="00EE4995" w:rsidRDefault="00D106DC" w:rsidP="00D106DC">
      <w:pPr>
        <w:pStyle w:val="140"/>
        <w:rPr>
          <w:lang w:val="ru-RU"/>
        </w:rPr>
      </w:pPr>
      <w:r w:rsidRPr="00EE4995">
        <w:rPr>
          <w:lang w:val="ru-RU"/>
        </w:rPr>
        <w:t xml:space="preserve">В исследуемой версии компилятора </w:t>
      </w:r>
      <w:r w:rsidRPr="00D106DC">
        <w:t>MSVC</w:t>
      </w:r>
      <w:r w:rsidRPr="00EE4995">
        <w:rPr>
          <w:lang w:val="ru-RU"/>
        </w:rPr>
        <w:t xml:space="preserve"> вычисление выражения </w:t>
      </w:r>
      <w:r w:rsidRPr="00D106DC">
        <w:t>j</w:t>
      </w:r>
      <w:r w:rsidRPr="00EE4995">
        <w:rPr>
          <w:lang w:val="ru-RU"/>
        </w:rPr>
        <w:t xml:space="preserve"> * </w:t>
      </w:r>
      <w:r w:rsidRPr="00D106DC">
        <w:t>k</w:t>
      </w:r>
      <w:r w:rsidRPr="00EE4995">
        <w:rPr>
          <w:lang w:val="ru-RU"/>
        </w:rPr>
        <w:t xml:space="preserve"> с использованием </w:t>
      </w:r>
      <w:proofErr w:type="spellStart"/>
      <w:r w:rsidRPr="00D106DC">
        <w:t>movzx</w:t>
      </w:r>
      <w:proofErr w:type="spellEnd"/>
      <w:r w:rsidRPr="00EE4995">
        <w:rPr>
          <w:lang w:val="ru-RU"/>
        </w:rPr>
        <w:t xml:space="preserve"> и </w:t>
      </w:r>
      <w:proofErr w:type="spellStart"/>
      <w:r w:rsidRPr="00D106DC">
        <w:t>imul</w:t>
      </w:r>
      <w:proofErr w:type="spellEnd"/>
      <w:r w:rsidRPr="00EE4995">
        <w:rPr>
          <w:lang w:val="ru-RU"/>
        </w:rPr>
        <w:t xml:space="preserve"> осталось внутри тела цикла. Однако общая скорость выполнения цикла повышена за счет замены инструкции </w:t>
      </w:r>
      <w:r w:rsidRPr="00D106DC">
        <w:t>add</w:t>
      </w:r>
      <w:r w:rsidRPr="00EE4995">
        <w:rPr>
          <w:lang w:val="ru-RU"/>
        </w:rPr>
        <w:t xml:space="preserve"> на </w:t>
      </w:r>
      <w:proofErr w:type="spellStart"/>
      <w:r w:rsidRPr="00D106DC">
        <w:t>inc</w:t>
      </w:r>
      <w:proofErr w:type="spellEnd"/>
      <w:r w:rsidRPr="00EE4995">
        <w:rPr>
          <w:lang w:val="ru-RU"/>
        </w:rPr>
        <w:t xml:space="preserve">, удержания переменной </w:t>
      </w:r>
      <w:r w:rsidRPr="00D106DC">
        <w:t>i</w:t>
      </w:r>
      <w:r w:rsidRPr="00EE4995">
        <w:rPr>
          <w:lang w:val="ru-RU"/>
        </w:rPr>
        <w:t xml:space="preserve">4 в регистре и устранения избыточных прыжков </w:t>
      </w:r>
      <w:proofErr w:type="spellStart"/>
      <w:r w:rsidRPr="00D106DC">
        <w:t>jmp</w:t>
      </w:r>
      <w:proofErr w:type="spellEnd"/>
      <w:r w:rsidRPr="00EE4995">
        <w:rPr>
          <w:lang w:val="ru-RU"/>
        </w:rPr>
        <w:t>.</w:t>
      </w:r>
    </w:p>
    <w:p w14:paraId="67841D03" w14:textId="77777777" w:rsidR="00DE7161" w:rsidRPr="00DE7161" w:rsidRDefault="00DE7161" w:rsidP="005F5DC5">
      <w:pPr>
        <w:pStyle w:val="23"/>
      </w:pPr>
      <w:r w:rsidRPr="00DE7161">
        <w:t xml:space="preserve">Вызов </w:t>
      </w:r>
      <w:proofErr w:type="spellStart"/>
      <w:r w:rsidRPr="00DE7161">
        <w:t>функции</w:t>
      </w:r>
      <w:proofErr w:type="spellEnd"/>
      <w:r w:rsidRPr="00DE7161">
        <w:t xml:space="preserve"> с </w:t>
      </w:r>
      <w:proofErr w:type="spellStart"/>
      <w:r w:rsidRPr="00DE7161">
        <w:t>аргументами</w:t>
      </w:r>
      <w:proofErr w:type="spellEnd"/>
    </w:p>
    <w:tbl>
      <w:tblPr>
        <w:tblStyle w:val="afa"/>
        <w:tblW w:w="0" w:type="auto"/>
        <w:jc w:val="center"/>
        <w:tblLook w:val="04A0" w:firstRow="1" w:lastRow="0" w:firstColumn="1" w:lastColumn="0" w:noHBand="0" w:noVBand="1"/>
      </w:tblPr>
      <w:tblGrid>
        <w:gridCol w:w="2447"/>
        <w:gridCol w:w="3106"/>
        <w:gridCol w:w="4359"/>
      </w:tblGrid>
      <w:tr w:rsidR="00DE7161" w:rsidRPr="00DE7161" w14:paraId="7F7585E9" w14:textId="77777777" w:rsidTr="000B32DC">
        <w:trPr>
          <w:trHeight w:val="914"/>
          <w:jc w:val="center"/>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59F82C" w14:textId="77777777" w:rsidR="00DE7161" w:rsidRPr="00DE7161" w:rsidRDefault="00DE7161" w:rsidP="00A36377">
            <w:pPr>
              <w:pStyle w:val="afff9"/>
            </w:pPr>
            <w:r w:rsidRPr="00DE7161">
              <w:t>Код на языке С</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28207" w14:textId="77777777" w:rsidR="00DE7161" w:rsidRPr="00DE7161" w:rsidRDefault="00DE7161" w:rsidP="00A36377">
            <w:pPr>
              <w:pStyle w:val="afff9"/>
            </w:pPr>
            <w:r w:rsidRPr="00DE7161">
              <w:t>Неоптимизированный код</w:t>
            </w:r>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342C6" w14:textId="77777777" w:rsidR="00DE7161" w:rsidRPr="00DE7161" w:rsidRDefault="00DE7161" w:rsidP="00A36377">
            <w:pPr>
              <w:pStyle w:val="afff9"/>
            </w:pPr>
            <w:r w:rsidRPr="00DE7161">
              <w:t xml:space="preserve">Оптимизированный код </w:t>
            </w:r>
          </w:p>
        </w:tc>
      </w:tr>
      <w:tr w:rsidR="00DE7161" w:rsidRPr="00DE7161" w14:paraId="15215FD2" w14:textId="77777777" w:rsidTr="000B32DC">
        <w:trPr>
          <w:trHeight w:val="1714"/>
          <w:jc w:val="center"/>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F2FB5" w14:textId="77777777" w:rsidR="00DE7161" w:rsidRPr="00DE7161" w:rsidRDefault="00DE7161" w:rsidP="00A36377">
            <w:pPr>
              <w:pStyle w:val="afff9"/>
            </w:pPr>
            <w:proofErr w:type="spellStart"/>
            <w:r w:rsidRPr="00DE7161">
              <w:t>dead_code</w:t>
            </w:r>
            <w:proofErr w:type="spellEnd"/>
            <w:r w:rsidRPr="00DE7161">
              <w:t>( 1, "This line should not be printed" );</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F61A88" w14:textId="77777777" w:rsidR="00DE7161" w:rsidRPr="00DE7161" w:rsidRDefault="00DE7161" w:rsidP="00A36377">
            <w:pPr>
              <w:pStyle w:val="afff9"/>
            </w:pPr>
            <w:r w:rsidRPr="00DE7161">
              <w:t>push</w:t>
            </w:r>
            <w:r w:rsidRPr="00DE7161">
              <w:tab/>
              <w:t xml:space="preserve"> OFFSET ??_C@_0CA@EAKPGJJD@</w:t>
            </w:r>
          </w:p>
          <w:p w14:paraId="27649CD6" w14:textId="77777777" w:rsidR="00DE7161" w:rsidRPr="00DE7161" w:rsidRDefault="00DE7161" w:rsidP="00A36377">
            <w:pPr>
              <w:pStyle w:val="afff9"/>
            </w:pPr>
            <w:r w:rsidRPr="00DE7161">
              <w:t>This?5line?5should?5</w:t>
            </w:r>
          </w:p>
          <w:p w14:paraId="59E197E1" w14:textId="77777777" w:rsidR="00DE7161" w:rsidRPr="00DE7161" w:rsidRDefault="00DE7161" w:rsidP="00A36377">
            <w:pPr>
              <w:pStyle w:val="afff9"/>
            </w:pPr>
            <w:r w:rsidRPr="00DE7161">
              <w:t>not?5be?5</w:t>
            </w:r>
            <w:proofErr w:type="gramStart"/>
            <w:r w:rsidRPr="00DE7161">
              <w:t>printed@</w:t>
            </w:r>
            <w:proofErr w:type="gramEnd"/>
          </w:p>
          <w:p w14:paraId="3E8C8049" w14:textId="77777777" w:rsidR="00DE7161" w:rsidRPr="00DE7161" w:rsidRDefault="00DE7161" w:rsidP="00A36377">
            <w:pPr>
              <w:pStyle w:val="afff9"/>
            </w:pPr>
            <w:r w:rsidRPr="00DE7161">
              <w:t>push</w:t>
            </w:r>
            <w:r w:rsidRPr="00DE7161">
              <w:tab/>
              <w:t xml:space="preserve"> 1</w:t>
            </w:r>
          </w:p>
          <w:p w14:paraId="2F22396D" w14:textId="77777777" w:rsidR="00DE7161" w:rsidRPr="00DE7161" w:rsidRDefault="00DE7161" w:rsidP="00A36377">
            <w:pPr>
              <w:pStyle w:val="afff9"/>
            </w:pPr>
            <w:r w:rsidRPr="00DE7161">
              <w:t>call</w:t>
            </w:r>
            <w:r w:rsidRPr="00DE7161">
              <w:tab/>
              <w:t xml:space="preserve"> _</w:t>
            </w:r>
            <w:proofErr w:type="spellStart"/>
            <w:r w:rsidRPr="00DE7161">
              <w:t>dead_code</w:t>
            </w:r>
            <w:proofErr w:type="spellEnd"/>
          </w:p>
        </w:tc>
        <w:tc>
          <w:tcPr>
            <w:tcW w:w="48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1DA52" w14:textId="77777777" w:rsidR="00DE7161" w:rsidRPr="00DE7161" w:rsidRDefault="00DE7161" w:rsidP="00A36377">
            <w:pPr>
              <w:pStyle w:val="afff9"/>
            </w:pPr>
            <w:r w:rsidRPr="00DE7161">
              <w:t>---</w:t>
            </w:r>
          </w:p>
        </w:tc>
      </w:tr>
    </w:tbl>
    <w:p w14:paraId="3C65C193" w14:textId="77777777" w:rsidR="00DE7161" w:rsidRPr="00DE7161" w:rsidRDefault="00DE7161" w:rsidP="00DE7161">
      <w:pPr>
        <w:spacing w:line="240" w:lineRule="auto"/>
        <w:ind w:firstLine="0"/>
        <w:rPr>
          <w:rFonts w:eastAsia="Times New Roman" w:cs="Times New Roman"/>
        </w:rPr>
      </w:pPr>
      <w:r w:rsidRPr="00DE7161">
        <w:rPr>
          <w:rFonts w:eastAsia="Times New Roman" w:cs="Times New Roman"/>
        </w:rPr>
        <w:t xml:space="preserve">Функция не вызывается, так как действия в этой функции не выполняет никаких изменений переменных, вывод тоже не выполняется, так как </w:t>
      </w:r>
      <w:r w:rsidRPr="00DE7161">
        <w:rPr>
          <w:rFonts w:eastAsia="Times New Roman" w:cs="Times New Roman"/>
          <w:lang w:val="en-US"/>
        </w:rPr>
        <w:t>if</w:t>
      </w:r>
      <w:r w:rsidRPr="00DE7161">
        <w:rPr>
          <w:rFonts w:eastAsia="Times New Roman" w:cs="Times New Roman"/>
        </w:rPr>
        <w:t>(0) условие никогда не выполнится.</w:t>
      </w:r>
    </w:p>
    <w:p w14:paraId="26BFE66B" w14:textId="77777777" w:rsidR="00DE7161" w:rsidRPr="00DE7161" w:rsidRDefault="00DE7161" w:rsidP="005F5DC5">
      <w:pPr>
        <w:pStyle w:val="23"/>
      </w:pPr>
      <w:r w:rsidRPr="009F6963">
        <w:rPr>
          <w:lang w:val="ru-RU"/>
        </w:rPr>
        <w:t xml:space="preserve">Проверка недостижимого кода и лишних присваиваний. </w:t>
      </w:r>
      <w:r w:rsidRPr="00DE7161">
        <w:t xml:space="preserve">Не </w:t>
      </w:r>
      <w:proofErr w:type="spellStart"/>
      <w:r w:rsidRPr="00DE7161">
        <w:t>должен</w:t>
      </w:r>
      <w:proofErr w:type="spellEnd"/>
      <w:r w:rsidRPr="00DE7161">
        <w:t xml:space="preserve"> </w:t>
      </w:r>
      <w:proofErr w:type="spellStart"/>
      <w:r w:rsidRPr="00DE7161">
        <w:t>генерироваться</w:t>
      </w:r>
      <w:proofErr w:type="spellEnd"/>
      <w:r w:rsidRPr="00DE7161">
        <w:t xml:space="preserve"> код.</w:t>
      </w:r>
    </w:p>
    <w:tbl>
      <w:tblPr>
        <w:tblStyle w:val="afa"/>
        <w:tblW w:w="0" w:type="auto"/>
        <w:jc w:val="center"/>
        <w:tblLook w:val="04A0" w:firstRow="1" w:lastRow="0" w:firstColumn="1" w:lastColumn="0" w:noHBand="0" w:noVBand="1"/>
      </w:tblPr>
      <w:tblGrid>
        <w:gridCol w:w="1931"/>
        <w:gridCol w:w="4362"/>
        <w:gridCol w:w="3619"/>
      </w:tblGrid>
      <w:tr w:rsidR="00DE7161" w:rsidRPr="00DE7161" w14:paraId="7D524A1F" w14:textId="77777777" w:rsidTr="000B32DC">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F74B53" w14:textId="77777777" w:rsidR="00DE7161" w:rsidRPr="00DE7161" w:rsidRDefault="00DE7161" w:rsidP="00A36377">
            <w:pPr>
              <w:pStyle w:val="afff9"/>
            </w:pPr>
            <w:r w:rsidRPr="00DE7161">
              <w:t>Код на языке С</w:t>
            </w:r>
          </w:p>
        </w:tc>
        <w:tc>
          <w:tcPr>
            <w:tcW w:w="45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116852" w14:textId="77777777" w:rsidR="00DE7161" w:rsidRPr="00DE7161" w:rsidRDefault="00DE7161" w:rsidP="00A36377">
            <w:pPr>
              <w:pStyle w:val="afff9"/>
            </w:pPr>
            <w:r w:rsidRPr="00DE7161">
              <w:t>Неоптимизированный код</w:t>
            </w:r>
          </w:p>
        </w:tc>
        <w:tc>
          <w:tcPr>
            <w:tcW w:w="4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C0254" w14:textId="77777777" w:rsidR="00DE7161" w:rsidRPr="00DE7161" w:rsidRDefault="00DE7161" w:rsidP="00A36377">
            <w:pPr>
              <w:pStyle w:val="afff9"/>
            </w:pPr>
            <w:r w:rsidRPr="00DE7161">
              <w:t>Оптимизированный код</w:t>
            </w:r>
          </w:p>
        </w:tc>
      </w:tr>
      <w:tr w:rsidR="00DE7161" w:rsidRPr="00DE7161" w14:paraId="63E855A4" w14:textId="77777777" w:rsidTr="000B32DC">
        <w:trPr>
          <w:jc w:val="center"/>
        </w:trPr>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27FF8" w14:textId="77777777" w:rsidR="00DE7161" w:rsidRPr="00DE7161" w:rsidRDefault="00DE7161" w:rsidP="00A36377">
            <w:pPr>
              <w:pStyle w:val="afff9"/>
            </w:pPr>
            <w:r w:rsidRPr="00DE7161">
              <w:t xml:space="preserve">void </w:t>
            </w:r>
            <w:proofErr w:type="spellStart"/>
            <w:r w:rsidRPr="00DE7161">
              <w:t>dead_code</w:t>
            </w:r>
            <w:proofErr w:type="spellEnd"/>
            <w:r w:rsidRPr="00DE7161">
              <w:t>( a, b )</w:t>
            </w:r>
          </w:p>
          <w:p w14:paraId="6A243EE8" w14:textId="77777777" w:rsidR="00DE7161" w:rsidRPr="00DE7161" w:rsidRDefault="00DE7161" w:rsidP="00A36377">
            <w:pPr>
              <w:pStyle w:val="afff9"/>
            </w:pPr>
            <w:r w:rsidRPr="00DE7161">
              <w:t>int a;</w:t>
            </w:r>
          </w:p>
          <w:p w14:paraId="0B8E471E" w14:textId="77777777" w:rsidR="00DE7161" w:rsidRPr="00DE7161" w:rsidRDefault="00DE7161" w:rsidP="00A36377">
            <w:pPr>
              <w:pStyle w:val="afff9"/>
            </w:pPr>
            <w:r w:rsidRPr="00DE7161">
              <w:t>char *b;</w:t>
            </w:r>
          </w:p>
          <w:p w14:paraId="6C4AEE89" w14:textId="77777777" w:rsidR="00DE7161" w:rsidRPr="00DE7161" w:rsidRDefault="00DE7161" w:rsidP="00A36377">
            <w:pPr>
              <w:pStyle w:val="afff9"/>
            </w:pPr>
            <w:r w:rsidRPr="00DE7161">
              <w:t>{</w:t>
            </w:r>
          </w:p>
          <w:p w14:paraId="11ADF728" w14:textId="77777777" w:rsidR="00DE7161" w:rsidRPr="00DE7161" w:rsidRDefault="00DE7161" w:rsidP="00A36377">
            <w:pPr>
              <w:pStyle w:val="afff9"/>
            </w:pPr>
            <w:r w:rsidRPr="00DE7161">
              <w:t xml:space="preserve">int </w:t>
            </w:r>
            <w:proofErr w:type="spellStart"/>
            <w:r w:rsidRPr="00DE7161">
              <w:t>idead_store</w:t>
            </w:r>
            <w:proofErr w:type="spellEnd"/>
            <w:r w:rsidRPr="00DE7161">
              <w:t>;</w:t>
            </w:r>
          </w:p>
          <w:p w14:paraId="59EF76E5" w14:textId="77777777" w:rsidR="00DE7161" w:rsidRPr="00DE7161" w:rsidRDefault="00DE7161" w:rsidP="00A36377">
            <w:pPr>
              <w:pStyle w:val="afff9"/>
            </w:pPr>
            <w:proofErr w:type="spellStart"/>
            <w:r w:rsidRPr="00DE7161">
              <w:t>idead_store</w:t>
            </w:r>
            <w:proofErr w:type="spellEnd"/>
            <w:r w:rsidRPr="00DE7161">
              <w:t xml:space="preserve"> = a;</w:t>
            </w:r>
          </w:p>
          <w:p w14:paraId="52B12654" w14:textId="77777777" w:rsidR="00DE7161" w:rsidRPr="00DE7161" w:rsidRDefault="00DE7161" w:rsidP="00A36377">
            <w:pPr>
              <w:pStyle w:val="afff9"/>
            </w:pPr>
            <w:r w:rsidRPr="00DE7161">
              <w:lastRenderedPageBreak/>
              <w:t xml:space="preserve">if( 0 ) </w:t>
            </w:r>
            <w:proofErr w:type="spellStart"/>
            <w:r w:rsidRPr="00DE7161">
              <w:t>printf</w:t>
            </w:r>
            <w:proofErr w:type="spellEnd"/>
            <w:r w:rsidRPr="00DE7161">
              <w:t>( "%s\n", b );</w:t>
            </w:r>
          </w:p>
          <w:p w14:paraId="71183702" w14:textId="77777777" w:rsidR="00DE7161" w:rsidRPr="00DE7161" w:rsidRDefault="00DE7161" w:rsidP="00A36377">
            <w:pPr>
              <w:pStyle w:val="afff9"/>
            </w:pPr>
            <w:r w:rsidRPr="00DE7161">
              <w:t>}</w:t>
            </w:r>
          </w:p>
        </w:tc>
        <w:tc>
          <w:tcPr>
            <w:tcW w:w="45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34767" w14:textId="77777777" w:rsidR="00DE7161" w:rsidRPr="00DE7161" w:rsidRDefault="00DE7161" w:rsidP="00A36377">
            <w:pPr>
              <w:pStyle w:val="afff9"/>
            </w:pPr>
            <w:r w:rsidRPr="00DE7161">
              <w:lastRenderedPageBreak/>
              <w:t>mov</w:t>
            </w:r>
            <w:r w:rsidRPr="00DE7161">
              <w:tab/>
              <w:t xml:space="preserve"> </w:t>
            </w:r>
            <w:proofErr w:type="spellStart"/>
            <w:r w:rsidRPr="00DE7161">
              <w:t>eax</w:t>
            </w:r>
            <w:proofErr w:type="spellEnd"/>
            <w:r w:rsidRPr="00DE7161">
              <w:t>, DWORD PTR _a$[</w:t>
            </w:r>
            <w:proofErr w:type="spellStart"/>
            <w:r w:rsidRPr="00DE7161">
              <w:t>ebp</w:t>
            </w:r>
            <w:proofErr w:type="spellEnd"/>
            <w:r w:rsidRPr="00DE7161">
              <w:t>]</w:t>
            </w:r>
          </w:p>
          <w:p w14:paraId="1DD7280A" w14:textId="77777777" w:rsidR="00DE7161" w:rsidRPr="00DE7161" w:rsidRDefault="00DE7161" w:rsidP="00A36377">
            <w:pPr>
              <w:pStyle w:val="afff9"/>
            </w:pPr>
            <w:r w:rsidRPr="00DE7161">
              <w:t>mov</w:t>
            </w:r>
            <w:r w:rsidRPr="00DE7161">
              <w:tab/>
              <w:t xml:space="preserve"> DWORD PTR _</w:t>
            </w:r>
            <w:proofErr w:type="spellStart"/>
            <w:r w:rsidRPr="00DE7161">
              <w:t>idead_store</w:t>
            </w:r>
            <w:proofErr w:type="spellEnd"/>
            <w:r w:rsidRPr="00DE7161">
              <w:t>$[</w:t>
            </w:r>
            <w:proofErr w:type="spellStart"/>
            <w:r w:rsidRPr="00DE7161">
              <w:t>ebp</w:t>
            </w:r>
            <w:proofErr w:type="spellEnd"/>
            <w:r w:rsidRPr="00DE7161">
              <w:t xml:space="preserve">], </w:t>
            </w:r>
            <w:proofErr w:type="spellStart"/>
            <w:r w:rsidRPr="00DE7161">
              <w:t>eax</w:t>
            </w:r>
            <w:proofErr w:type="spellEnd"/>
          </w:p>
          <w:p w14:paraId="6227D781" w14:textId="77777777" w:rsidR="00DE7161" w:rsidRPr="00DE7161" w:rsidRDefault="00DE7161" w:rsidP="00A36377">
            <w:pPr>
              <w:pStyle w:val="afff9"/>
            </w:pPr>
            <w:proofErr w:type="spellStart"/>
            <w:r w:rsidRPr="00DE7161">
              <w:t>xor</w:t>
            </w:r>
            <w:proofErr w:type="spellEnd"/>
            <w:r w:rsidRPr="00DE7161">
              <w:tab/>
              <w:t xml:space="preserve"> </w:t>
            </w:r>
            <w:proofErr w:type="spellStart"/>
            <w:r w:rsidRPr="00DE7161">
              <w:t>eax</w:t>
            </w:r>
            <w:proofErr w:type="spellEnd"/>
            <w:r w:rsidRPr="00DE7161">
              <w:t xml:space="preserve">, </w:t>
            </w:r>
            <w:proofErr w:type="spellStart"/>
            <w:r w:rsidRPr="00DE7161">
              <w:t>eax</w:t>
            </w:r>
            <w:proofErr w:type="spellEnd"/>
          </w:p>
          <w:p w14:paraId="2D8361D5" w14:textId="77777777" w:rsidR="00DE7161" w:rsidRPr="00DE7161" w:rsidRDefault="00DE7161" w:rsidP="00A36377">
            <w:pPr>
              <w:pStyle w:val="afff9"/>
            </w:pPr>
            <w:r w:rsidRPr="00DE7161">
              <w:t>je</w:t>
            </w:r>
            <w:r w:rsidRPr="00DE7161">
              <w:tab/>
              <w:t xml:space="preserve"> SHORT $LN1@dead_code</w:t>
            </w:r>
          </w:p>
          <w:p w14:paraId="244CE66C"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_b$[</w:t>
            </w:r>
            <w:proofErr w:type="spellStart"/>
            <w:r w:rsidRPr="00DE7161">
              <w:t>ebp</w:t>
            </w:r>
            <w:proofErr w:type="spellEnd"/>
            <w:r w:rsidRPr="00DE7161">
              <w:t>]</w:t>
            </w:r>
          </w:p>
          <w:p w14:paraId="35307FFF" w14:textId="77777777" w:rsidR="00DE7161" w:rsidRPr="00DE7161" w:rsidRDefault="00DE7161" w:rsidP="00A36377">
            <w:pPr>
              <w:pStyle w:val="afff9"/>
            </w:pPr>
            <w:r w:rsidRPr="00DE7161">
              <w:t>push</w:t>
            </w:r>
            <w:r w:rsidRPr="00DE7161">
              <w:tab/>
              <w:t xml:space="preserve"> </w:t>
            </w:r>
            <w:proofErr w:type="spellStart"/>
            <w:r w:rsidRPr="00DE7161">
              <w:t>eax</w:t>
            </w:r>
            <w:proofErr w:type="spellEnd"/>
          </w:p>
          <w:p w14:paraId="20AB2D69" w14:textId="77777777" w:rsidR="00DE7161" w:rsidRPr="00DE7161" w:rsidRDefault="00DE7161" w:rsidP="00A36377">
            <w:pPr>
              <w:pStyle w:val="afff9"/>
            </w:pPr>
            <w:r w:rsidRPr="00DE7161">
              <w:lastRenderedPageBreak/>
              <w:t>push</w:t>
            </w:r>
            <w:r w:rsidRPr="00DE7161">
              <w:tab/>
              <w:t xml:space="preserve"> OFFSET ??_C@_03OFAPEBGM@?$CFs?</w:t>
            </w:r>
            <w:proofErr w:type="gramStart"/>
            <w:r w:rsidRPr="00DE7161">
              <w:t>6@</w:t>
            </w:r>
            <w:proofErr w:type="gramEnd"/>
          </w:p>
          <w:p w14:paraId="61F9CB77" w14:textId="77777777" w:rsidR="00DE7161" w:rsidRPr="00DE7161" w:rsidRDefault="00DE7161" w:rsidP="00A36377">
            <w:pPr>
              <w:pStyle w:val="afff9"/>
            </w:pPr>
            <w:r w:rsidRPr="00DE7161">
              <w:t>call</w:t>
            </w:r>
            <w:r w:rsidRPr="00DE7161">
              <w:tab/>
              <w:t xml:space="preserve"> _</w:t>
            </w:r>
            <w:proofErr w:type="spellStart"/>
            <w:r w:rsidRPr="00DE7161">
              <w:t>printf</w:t>
            </w:r>
            <w:proofErr w:type="spellEnd"/>
          </w:p>
          <w:p w14:paraId="46FF8885" w14:textId="77777777" w:rsidR="00DE7161" w:rsidRPr="00DE7161" w:rsidRDefault="00DE7161" w:rsidP="00A36377">
            <w:pPr>
              <w:pStyle w:val="afff9"/>
            </w:pPr>
            <w:r w:rsidRPr="00DE7161">
              <w:t>$LN1@dead_code:</w:t>
            </w:r>
          </w:p>
          <w:p w14:paraId="54252C8F" w14:textId="77777777" w:rsidR="00DE7161" w:rsidRPr="00DE7161" w:rsidRDefault="00DE7161" w:rsidP="00A36377">
            <w:pPr>
              <w:pStyle w:val="afff9"/>
            </w:pPr>
            <w:r w:rsidRPr="00DE7161">
              <w:t>…</w:t>
            </w:r>
          </w:p>
          <w:p w14:paraId="312B4669" w14:textId="77777777" w:rsidR="00DE7161" w:rsidRPr="00DE7161" w:rsidRDefault="00DE7161" w:rsidP="00A36377">
            <w:pPr>
              <w:pStyle w:val="afff9"/>
            </w:pPr>
            <w:r w:rsidRPr="00DE7161">
              <w:t>ret</w:t>
            </w:r>
            <w:r w:rsidRPr="00DE7161">
              <w:tab/>
              <w:t xml:space="preserve"> 0</w:t>
            </w:r>
          </w:p>
        </w:tc>
        <w:tc>
          <w:tcPr>
            <w:tcW w:w="4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90987" w14:textId="77777777" w:rsidR="00DE7161" w:rsidRPr="00DE7161" w:rsidRDefault="00DE7161" w:rsidP="00A36377">
            <w:pPr>
              <w:pStyle w:val="afff9"/>
            </w:pPr>
            <w:r w:rsidRPr="00DE7161">
              <w:lastRenderedPageBreak/>
              <w:t>ret</w:t>
            </w:r>
            <w:r w:rsidRPr="00DE7161">
              <w:tab/>
              <w:t xml:space="preserve"> 0</w:t>
            </w:r>
          </w:p>
          <w:p w14:paraId="7B2F62A5" w14:textId="77777777" w:rsidR="00DE7161" w:rsidRPr="00DE7161" w:rsidRDefault="00DE7161" w:rsidP="00A36377">
            <w:pPr>
              <w:pStyle w:val="afff9"/>
            </w:pPr>
          </w:p>
        </w:tc>
      </w:tr>
    </w:tbl>
    <w:p w14:paraId="632A5E9A" w14:textId="77777777" w:rsidR="00DE7161" w:rsidRPr="00DE7161" w:rsidRDefault="00DE7161" w:rsidP="00DE7161">
      <w:pPr>
        <w:spacing w:line="240" w:lineRule="auto"/>
        <w:ind w:firstLine="0"/>
        <w:rPr>
          <w:rFonts w:eastAsia="Times New Roman" w:cs="Times New Roman"/>
        </w:rPr>
      </w:pPr>
      <w:r w:rsidRPr="00DE7161">
        <w:rPr>
          <w:rFonts w:eastAsia="Times New Roman" w:cs="Times New Roman"/>
        </w:rPr>
        <w:t xml:space="preserve">Если будет выполнен вызов этой функции, то с помощью команды </w:t>
      </w:r>
      <w:r w:rsidRPr="00DE7161">
        <w:rPr>
          <w:rFonts w:eastAsia="Times New Roman" w:cs="Times New Roman"/>
          <w:lang w:val="en-US"/>
        </w:rPr>
        <w:t>ret</w:t>
      </w:r>
      <w:r w:rsidRPr="00DE7161">
        <w:rPr>
          <w:rFonts w:eastAsia="Times New Roman" w:cs="Times New Roman"/>
        </w:rPr>
        <w:t xml:space="preserve"> осуществляется выход из нее сразу же. Данная функция не зависимо от </w:t>
      </w:r>
      <w:r w:rsidRPr="00DE7161">
        <w:rPr>
          <w:rFonts w:eastAsia="Times New Roman" w:cs="Times New Roman"/>
          <w:lang w:val="en-US"/>
        </w:rPr>
        <w:t>a</w:t>
      </w:r>
      <w:r w:rsidRPr="00DE7161">
        <w:rPr>
          <w:rFonts w:eastAsia="Times New Roman" w:cs="Times New Roman"/>
        </w:rPr>
        <w:t xml:space="preserve"> и </w:t>
      </w:r>
      <w:r w:rsidRPr="00DE7161">
        <w:rPr>
          <w:rFonts w:eastAsia="Times New Roman" w:cs="Times New Roman"/>
          <w:lang w:val="en-US"/>
        </w:rPr>
        <w:t>b</w:t>
      </w:r>
      <w:r w:rsidRPr="00DE7161">
        <w:rPr>
          <w:rFonts w:eastAsia="Times New Roman" w:cs="Times New Roman"/>
        </w:rPr>
        <w:t xml:space="preserve"> не выполняется, так как данный код недостижимый.</w:t>
      </w:r>
    </w:p>
    <w:p w14:paraId="6B7C149B" w14:textId="77777777" w:rsidR="00DE7161" w:rsidRPr="00DE7161" w:rsidRDefault="00DE7161" w:rsidP="005F5DC5">
      <w:pPr>
        <w:pStyle w:val="23"/>
      </w:pPr>
      <w:r w:rsidRPr="00DE7161">
        <w:t xml:space="preserve">Функция: </w:t>
      </w:r>
      <w:proofErr w:type="spellStart"/>
      <w:r w:rsidRPr="00DE7161">
        <w:t>unnecessary_loop</w:t>
      </w:r>
      <w:proofErr w:type="spellEnd"/>
    </w:p>
    <w:tbl>
      <w:tblPr>
        <w:tblStyle w:val="afa"/>
        <w:tblW w:w="0" w:type="auto"/>
        <w:jc w:val="center"/>
        <w:tblLook w:val="04A0" w:firstRow="1" w:lastRow="0" w:firstColumn="1" w:lastColumn="0" w:noHBand="0" w:noVBand="1"/>
      </w:tblPr>
      <w:tblGrid>
        <w:gridCol w:w="2240"/>
        <w:gridCol w:w="4570"/>
        <w:gridCol w:w="3102"/>
      </w:tblGrid>
      <w:tr w:rsidR="00DE7161" w:rsidRPr="00DE7161" w14:paraId="3965FFBF" w14:textId="77777777" w:rsidTr="000B32DC">
        <w:trPr>
          <w:jc w:val="center"/>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2F7646" w14:textId="77777777" w:rsidR="00DE7161" w:rsidRPr="00DE7161" w:rsidRDefault="00DE7161" w:rsidP="00A36377">
            <w:pPr>
              <w:pStyle w:val="afff9"/>
            </w:pPr>
            <w:r w:rsidRPr="00DE7161">
              <w:t>Код на языке С</w:t>
            </w:r>
          </w:p>
        </w:tc>
        <w:tc>
          <w:tcPr>
            <w:tcW w:w="49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D90790" w14:textId="77777777" w:rsidR="00DE7161" w:rsidRPr="00DE7161" w:rsidRDefault="00DE7161" w:rsidP="00A36377">
            <w:pPr>
              <w:pStyle w:val="afff9"/>
            </w:pPr>
            <w:r w:rsidRPr="00DE7161">
              <w:t>Неоптимизированный код</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03F8A1" w14:textId="77777777" w:rsidR="00DE7161" w:rsidRPr="00DE7161" w:rsidRDefault="00DE7161" w:rsidP="00A36377">
            <w:pPr>
              <w:pStyle w:val="afff9"/>
            </w:pPr>
            <w:r w:rsidRPr="00DE7161">
              <w:t>Оптимизированный код</w:t>
            </w:r>
          </w:p>
        </w:tc>
      </w:tr>
      <w:tr w:rsidR="00DE7161" w:rsidRPr="00DE7161" w14:paraId="45CA81C4" w14:textId="77777777" w:rsidTr="000B32DC">
        <w:trPr>
          <w:jc w:val="center"/>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111243" w14:textId="77777777" w:rsidR="00DE7161" w:rsidRPr="00DE7161" w:rsidRDefault="00DE7161" w:rsidP="00A36377">
            <w:pPr>
              <w:pStyle w:val="afff9"/>
            </w:pPr>
            <w:r w:rsidRPr="00DE7161">
              <w:t xml:space="preserve">void </w:t>
            </w:r>
            <w:proofErr w:type="spellStart"/>
            <w:r w:rsidRPr="00DE7161">
              <w:t>unnecessary_loop</w:t>
            </w:r>
            <w:proofErr w:type="spellEnd"/>
            <w:r w:rsidRPr="00DE7161">
              <w:t>()</w:t>
            </w:r>
          </w:p>
          <w:p w14:paraId="3EF65FF1" w14:textId="77777777" w:rsidR="00DE7161" w:rsidRPr="00DE7161" w:rsidRDefault="00DE7161" w:rsidP="00A36377">
            <w:pPr>
              <w:pStyle w:val="afff9"/>
            </w:pPr>
            <w:r w:rsidRPr="00DE7161">
              <w:t>{int x;</w:t>
            </w:r>
          </w:p>
          <w:p w14:paraId="0CCB84F5" w14:textId="77777777" w:rsidR="00DE7161" w:rsidRPr="00DE7161" w:rsidRDefault="00DE7161" w:rsidP="00A36377">
            <w:pPr>
              <w:pStyle w:val="afff9"/>
            </w:pPr>
            <w:r w:rsidRPr="00DE7161">
              <w:t>x = 0;</w:t>
            </w:r>
          </w:p>
          <w:p w14:paraId="76B86DC3" w14:textId="77777777" w:rsidR="00DE7161" w:rsidRPr="00DE7161" w:rsidRDefault="00DE7161" w:rsidP="00A36377">
            <w:pPr>
              <w:pStyle w:val="afff9"/>
            </w:pPr>
            <w:r w:rsidRPr="00DE7161">
              <w:t xml:space="preserve">for( i = 0; i &lt; 5; i++ )  </w:t>
            </w:r>
          </w:p>
          <w:p w14:paraId="1C57CBFA" w14:textId="77777777" w:rsidR="00DE7161" w:rsidRPr="00DE7161" w:rsidRDefault="00DE7161" w:rsidP="00A36377">
            <w:pPr>
              <w:pStyle w:val="afff9"/>
            </w:pPr>
            <w:r w:rsidRPr="00DE7161">
              <w:t>k5 = x + j5;</w:t>
            </w:r>
          </w:p>
          <w:p w14:paraId="6F38EC4A" w14:textId="77777777" w:rsidR="00DE7161" w:rsidRPr="00DE7161" w:rsidRDefault="00DE7161" w:rsidP="00A36377">
            <w:pPr>
              <w:pStyle w:val="afff9"/>
            </w:pPr>
            <w:r w:rsidRPr="00DE7161">
              <w:t xml:space="preserve">} </w:t>
            </w:r>
          </w:p>
        </w:tc>
        <w:tc>
          <w:tcPr>
            <w:tcW w:w="49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DD51B" w14:textId="77777777" w:rsidR="00DE7161" w:rsidRPr="00DE7161" w:rsidRDefault="00DE7161" w:rsidP="00A36377">
            <w:pPr>
              <w:pStyle w:val="afff9"/>
            </w:pPr>
            <w:r w:rsidRPr="00DE7161">
              <w:t>mov</w:t>
            </w:r>
            <w:r w:rsidRPr="00DE7161">
              <w:tab/>
              <w:t xml:space="preserve"> DWORD PTR _x$[</w:t>
            </w:r>
            <w:proofErr w:type="spellStart"/>
            <w:r w:rsidRPr="00DE7161">
              <w:t>ebp</w:t>
            </w:r>
            <w:proofErr w:type="spellEnd"/>
            <w:r w:rsidRPr="00DE7161">
              <w:t>], 0</w:t>
            </w:r>
          </w:p>
          <w:p w14:paraId="74756152" w14:textId="77777777" w:rsidR="00DE7161" w:rsidRPr="00DE7161" w:rsidRDefault="00DE7161" w:rsidP="00A36377">
            <w:pPr>
              <w:pStyle w:val="afff9"/>
            </w:pPr>
            <w:r w:rsidRPr="00DE7161">
              <w:t>mov</w:t>
            </w:r>
            <w:r w:rsidRPr="00DE7161">
              <w:tab/>
              <w:t xml:space="preserve"> DWORD PTR _i, 0</w:t>
            </w:r>
          </w:p>
          <w:p w14:paraId="56237203" w14:textId="77777777" w:rsidR="00DE7161" w:rsidRPr="00DE7161" w:rsidRDefault="00DE7161" w:rsidP="00A36377">
            <w:pPr>
              <w:pStyle w:val="afff9"/>
            </w:pPr>
            <w:proofErr w:type="spellStart"/>
            <w:r w:rsidRPr="00DE7161">
              <w:t>jmp</w:t>
            </w:r>
            <w:proofErr w:type="spellEnd"/>
            <w:r w:rsidRPr="00DE7161">
              <w:tab/>
              <w:t xml:space="preserve"> SHORT $LN4@unnecessar</w:t>
            </w:r>
          </w:p>
          <w:p w14:paraId="28D9B43C" w14:textId="77777777" w:rsidR="00DE7161" w:rsidRPr="00DE7161" w:rsidRDefault="00DE7161" w:rsidP="00A36377">
            <w:pPr>
              <w:pStyle w:val="afff9"/>
            </w:pPr>
            <w:r w:rsidRPr="00DE7161">
              <w:t>$LN2@unnecessar:</w:t>
            </w:r>
          </w:p>
          <w:p w14:paraId="42E41ECA"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447DFFAD"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30C676F3"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48CE1FB8" w14:textId="77777777" w:rsidR="00DE7161" w:rsidRPr="00EE4995" w:rsidRDefault="00DE7161" w:rsidP="00A36377">
            <w:pPr>
              <w:pStyle w:val="afff9"/>
            </w:pPr>
            <w:r w:rsidRPr="00EE4995">
              <w:t>$LN4@unnecessar:</w:t>
            </w:r>
          </w:p>
          <w:p w14:paraId="26A3AEB6" w14:textId="77777777" w:rsidR="00DE7161" w:rsidRPr="00EE4995" w:rsidRDefault="00DE7161" w:rsidP="00A36377">
            <w:pPr>
              <w:pStyle w:val="afff9"/>
            </w:pPr>
            <w:proofErr w:type="spellStart"/>
            <w:r w:rsidRPr="00EE4995">
              <w:t>cmp</w:t>
            </w:r>
            <w:proofErr w:type="spellEnd"/>
            <w:r w:rsidRPr="00EE4995">
              <w:tab/>
              <w:t xml:space="preserve"> DWORD PTR _i, 5</w:t>
            </w:r>
          </w:p>
          <w:p w14:paraId="70723FED" w14:textId="77777777" w:rsidR="00DE7161" w:rsidRPr="00DE7161" w:rsidRDefault="00DE7161" w:rsidP="00A36377">
            <w:pPr>
              <w:pStyle w:val="afff9"/>
            </w:pPr>
            <w:proofErr w:type="spellStart"/>
            <w:r w:rsidRPr="00DE7161">
              <w:t>jge</w:t>
            </w:r>
            <w:proofErr w:type="spellEnd"/>
            <w:r w:rsidRPr="00DE7161">
              <w:tab/>
              <w:t xml:space="preserve"> SHORT $LN1@unnecessar</w:t>
            </w:r>
          </w:p>
          <w:p w14:paraId="6A0B4FB2"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_x$[</w:t>
            </w:r>
            <w:proofErr w:type="spellStart"/>
            <w:r w:rsidRPr="00DE7161">
              <w:t>ebp</w:t>
            </w:r>
            <w:proofErr w:type="spellEnd"/>
            <w:r w:rsidRPr="00DE7161">
              <w:t>]</w:t>
            </w:r>
          </w:p>
          <w:p w14:paraId="4EFD4F62"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_j5</w:t>
            </w:r>
          </w:p>
          <w:p w14:paraId="66DB35C5" w14:textId="77777777" w:rsidR="00DE7161" w:rsidRPr="00DE7161" w:rsidRDefault="00DE7161" w:rsidP="00A36377">
            <w:pPr>
              <w:pStyle w:val="afff9"/>
            </w:pPr>
            <w:r w:rsidRPr="00DE7161">
              <w:t>mov</w:t>
            </w:r>
            <w:r w:rsidRPr="00DE7161">
              <w:tab/>
              <w:t xml:space="preserve"> DWORD PTR _k5, </w:t>
            </w:r>
            <w:proofErr w:type="spellStart"/>
            <w:r w:rsidRPr="00DE7161">
              <w:t>eax</w:t>
            </w:r>
            <w:proofErr w:type="spellEnd"/>
          </w:p>
          <w:p w14:paraId="02AAB83D" w14:textId="77777777" w:rsidR="00DE7161" w:rsidRPr="00DE7161" w:rsidRDefault="00DE7161" w:rsidP="00A36377">
            <w:pPr>
              <w:pStyle w:val="afff9"/>
            </w:pPr>
            <w:proofErr w:type="spellStart"/>
            <w:r w:rsidRPr="00DE7161">
              <w:t>jmp</w:t>
            </w:r>
            <w:proofErr w:type="spellEnd"/>
            <w:r w:rsidRPr="00DE7161">
              <w:tab/>
              <w:t xml:space="preserve"> SHORT $LN2@unnecessar</w:t>
            </w:r>
          </w:p>
          <w:p w14:paraId="6A6A9E53" w14:textId="77777777" w:rsidR="00DE7161" w:rsidRPr="00DE7161" w:rsidRDefault="00DE7161" w:rsidP="00A36377">
            <w:pPr>
              <w:pStyle w:val="afff9"/>
            </w:pPr>
            <w:r w:rsidRPr="00DE7161">
              <w:t>$LN1@unnecessar:</w:t>
            </w:r>
          </w:p>
          <w:p w14:paraId="1748CFC4" w14:textId="77777777" w:rsidR="00DE7161" w:rsidRPr="00DE7161" w:rsidRDefault="00DE7161" w:rsidP="00A36377">
            <w:pPr>
              <w:pStyle w:val="afff9"/>
            </w:pPr>
            <w:r w:rsidRPr="00DE7161">
              <w:t>…</w:t>
            </w:r>
          </w:p>
          <w:p w14:paraId="5F57551D" w14:textId="77777777" w:rsidR="00DE7161" w:rsidRPr="00DE7161" w:rsidRDefault="00DE7161" w:rsidP="00A36377">
            <w:pPr>
              <w:pStyle w:val="afff9"/>
            </w:pPr>
            <w:r w:rsidRPr="00DE7161">
              <w:t>ret</w:t>
            </w:r>
            <w:r w:rsidRPr="00DE7161">
              <w:tab/>
              <w:t xml:space="preserve"> 0</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91B3E"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_j5</w:t>
            </w:r>
          </w:p>
          <w:p w14:paraId="3F46EDF8" w14:textId="77777777" w:rsidR="00DE7161" w:rsidRPr="00DE7161" w:rsidRDefault="00DE7161" w:rsidP="00A36377">
            <w:pPr>
              <w:pStyle w:val="afff9"/>
            </w:pPr>
            <w:r w:rsidRPr="00DE7161">
              <w:t>mov</w:t>
            </w:r>
            <w:r w:rsidRPr="00DE7161">
              <w:tab/>
              <w:t xml:space="preserve"> DWORD PTR _k5, </w:t>
            </w:r>
            <w:proofErr w:type="spellStart"/>
            <w:r w:rsidRPr="00DE7161">
              <w:t>eax</w:t>
            </w:r>
            <w:proofErr w:type="spellEnd"/>
          </w:p>
          <w:p w14:paraId="1F2411C5" w14:textId="77777777" w:rsidR="00DE7161" w:rsidRPr="00DE7161" w:rsidRDefault="00DE7161" w:rsidP="00A36377">
            <w:pPr>
              <w:pStyle w:val="afff9"/>
            </w:pPr>
            <w:r w:rsidRPr="00DE7161">
              <w:t>mov</w:t>
            </w:r>
            <w:r w:rsidRPr="00DE7161">
              <w:tab/>
              <w:t xml:space="preserve"> DWORD PTR _i, 5</w:t>
            </w:r>
          </w:p>
        </w:tc>
      </w:tr>
    </w:tbl>
    <w:p w14:paraId="04E115D2" w14:textId="1891EF9C" w:rsidR="00DE7161" w:rsidRPr="00DE7161" w:rsidRDefault="00DE7161" w:rsidP="00DE7161">
      <w:pPr>
        <w:spacing w:line="240" w:lineRule="auto"/>
        <w:ind w:firstLine="0"/>
        <w:rPr>
          <w:rFonts w:eastAsia="Times New Roman" w:cs="Times New Roman"/>
        </w:rPr>
      </w:pPr>
      <w:r w:rsidRPr="00DE7161">
        <w:rPr>
          <w:rFonts w:eastAsia="Times New Roman" w:cs="Times New Roman"/>
        </w:rPr>
        <w:t xml:space="preserve">В неоптимизированном коде в данной функции происходят лишние присваивания, выполняется действие </w:t>
      </w:r>
      <w:r w:rsidRPr="00DE7161">
        <w:rPr>
          <w:rFonts w:eastAsia="Times New Roman" w:cs="Times New Roman"/>
          <w:lang w:val="en-US"/>
        </w:rPr>
        <w:t>x</w:t>
      </w:r>
      <w:r w:rsidRPr="00DE7161">
        <w:rPr>
          <w:rFonts w:eastAsia="Times New Roman" w:cs="Times New Roman"/>
        </w:rPr>
        <w:t>+</w:t>
      </w:r>
      <w:r w:rsidRPr="00DE7161">
        <w:rPr>
          <w:rFonts w:eastAsia="Times New Roman" w:cs="Times New Roman"/>
          <w:lang w:val="en-US"/>
        </w:rPr>
        <w:t>j</w:t>
      </w:r>
      <w:r w:rsidRPr="00DE7161">
        <w:rPr>
          <w:rFonts w:eastAsia="Times New Roman" w:cs="Times New Roman"/>
        </w:rPr>
        <w:t>5 при каждой итерации цикла. В случа</w:t>
      </w:r>
      <w:r w:rsidR="00600906">
        <w:rPr>
          <w:rFonts w:eastAsia="Times New Roman" w:cs="Times New Roman"/>
        </w:rPr>
        <w:t>е</w:t>
      </w:r>
      <w:r w:rsidRPr="00DE7161">
        <w:rPr>
          <w:rFonts w:eastAsia="Times New Roman" w:cs="Times New Roman"/>
        </w:rPr>
        <w:t xml:space="preserve"> </w:t>
      </w:r>
      <w:r w:rsidRPr="00DE7161">
        <w:rPr>
          <w:rFonts w:eastAsia="Times New Roman" w:cs="Times New Roman"/>
        </w:rPr>
        <w:lastRenderedPageBreak/>
        <w:t xml:space="preserve">оптимизированного кода цикл удаляется и происходит присваивание числу </w:t>
      </w:r>
      <w:r w:rsidRPr="00DE7161">
        <w:rPr>
          <w:rFonts w:eastAsia="Times New Roman" w:cs="Times New Roman"/>
          <w:lang w:val="en-US"/>
        </w:rPr>
        <w:t>k</w:t>
      </w:r>
      <w:r w:rsidRPr="00DE7161">
        <w:rPr>
          <w:rFonts w:eastAsia="Times New Roman" w:cs="Times New Roman"/>
        </w:rPr>
        <w:t xml:space="preserve">5 значения переменной </w:t>
      </w:r>
      <w:r w:rsidRPr="00DE7161">
        <w:rPr>
          <w:rFonts w:eastAsia="Times New Roman" w:cs="Times New Roman"/>
          <w:lang w:val="en-US"/>
        </w:rPr>
        <w:t>j</w:t>
      </w:r>
      <w:r w:rsidRPr="00DE7161">
        <w:rPr>
          <w:rFonts w:eastAsia="Times New Roman" w:cs="Times New Roman"/>
        </w:rPr>
        <w:t xml:space="preserve">5, так как </w:t>
      </w:r>
      <w:r w:rsidRPr="00DE7161">
        <w:rPr>
          <w:rFonts w:eastAsia="Times New Roman" w:cs="Times New Roman"/>
          <w:lang w:val="en-US"/>
        </w:rPr>
        <w:t>x</w:t>
      </w:r>
      <w:r w:rsidRPr="00DE7161">
        <w:rPr>
          <w:rFonts w:eastAsia="Times New Roman" w:cs="Times New Roman"/>
        </w:rPr>
        <w:t xml:space="preserve">=0 лишние арифметические действия не происходят, как в неоптимизированном коде. Так же переменная </w:t>
      </w:r>
      <w:r w:rsidRPr="00DE7161">
        <w:rPr>
          <w:rFonts w:eastAsia="Times New Roman" w:cs="Times New Roman"/>
          <w:lang w:val="en-US"/>
        </w:rPr>
        <w:t>i</w:t>
      </w:r>
      <w:r w:rsidRPr="00DE7161">
        <w:rPr>
          <w:rFonts w:eastAsia="Times New Roman" w:cs="Times New Roman"/>
        </w:rPr>
        <w:t xml:space="preserve"> приобретает значение 5 на случай, если она используется дальше.</w:t>
      </w:r>
    </w:p>
    <w:p w14:paraId="4A0ED60E" w14:textId="77777777" w:rsidR="00DE7161" w:rsidRPr="009F6963" w:rsidRDefault="00DE7161" w:rsidP="005F5DC5">
      <w:pPr>
        <w:pStyle w:val="23"/>
        <w:rPr>
          <w:lang w:val="ru-RU"/>
        </w:rPr>
      </w:pPr>
      <w:r w:rsidRPr="009F6963">
        <w:rPr>
          <w:lang w:val="ru-RU"/>
        </w:rPr>
        <w:t xml:space="preserve">Объединение циклов в функции </w:t>
      </w:r>
      <w:r w:rsidRPr="00DE7161">
        <w:t>loop</w:t>
      </w:r>
      <w:r w:rsidRPr="009F6963">
        <w:rPr>
          <w:lang w:val="ru-RU"/>
        </w:rPr>
        <w:t>_</w:t>
      </w:r>
      <w:r w:rsidRPr="00DE7161">
        <w:t>jamming</w:t>
      </w:r>
    </w:p>
    <w:tbl>
      <w:tblPr>
        <w:tblStyle w:val="afa"/>
        <w:tblW w:w="0" w:type="auto"/>
        <w:jc w:val="center"/>
        <w:tblLook w:val="04A0" w:firstRow="1" w:lastRow="0" w:firstColumn="1" w:lastColumn="0" w:noHBand="0" w:noVBand="1"/>
      </w:tblPr>
      <w:tblGrid>
        <w:gridCol w:w="1896"/>
        <w:gridCol w:w="4221"/>
        <w:gridCol w:w="3795"/>
      </w:tblGrid>
      <w:tr w:rsidR="00DE7161" w:rsidRPr="00DE7161" w14:paraId="1B34A879" w14:textId="77777777" w:rsidTr="000B32DC">
        <w:trPr>
          <w:jc w:val="center"/>
        </w:trPr>
        <w:tc>
          <w:tcPr>
            <w:tcW w:w="17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36BCD7" w14:textId="77777777" w:rsidR="00DE7161" w:rsidRPr="00DE7161" w:rsidRDefault="00DE7161" w:rsidP="00A36377">
            <w:pPr>
              <w:pStyle w:val="afff9"/>
            </w:pPr>
            <w:r w:rsidRPr="00DE7161">
              <w:t>Код на языке С</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F75134" w14:textId="77777777" w:rsidR="00DE7161" w:rsidRPr="00DE7161" w:rsidRDefault="00DE7161" w:rsidP="00A36377">
            <w:pPr>
              <w:pStyle w:val="afff9"/>
            </w:pPr>
            <w:r w:rsidRPr="00DE7161">
              <w:t>Неоптимизированный код</w:t>
            </w:r>
          </w:p>
        </w:tc>
        <w:tc>
          <w:tcPr>
            <w:tcW w:w="42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33492" w14:textId="77777777" w:rsidR="00DE7161" w:rsidRPr="00DE7161" w:rsidRDefault="00DE7161" w:rsidP="00A36377">
            <w:pPr>
              <w:pStyle w:val="afff9"/>
            </w:pPr>
            <w:r w:rsidRPr="00DE7161">
              <w:t xml:space="preserve">Оптимизированный код </w:t>
            </w:r>
          </w:p>
        </w:tc>
      </w:tr>
      <w:tr w:rsidR="00DE7161" w:rsidRPr="00EE4995" w14:paraId="72EB59ED" w14:textId="77777777" w:rsidTr="000B32DC">
        <w:trPr>
          <w:jc w:val="center"/>
        </w:trPr>
        <w:tc>
          <w:tcPr>
            <w:tcW w:w="17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2FDEDB" w14:textId="77777777" w:rsidR="00DE7161" w:rsidRPr="00DE7161" w:rsidRDefault="00DE7161" w:rsidP="00A36377">
            <w:pPr>
              <w:pStyle w:val="afff9"/>
            </w:pPr>
            <w:r w:rsidRPr="00DE7161">
              <w:t xml:space="preserve">void </w:t>
            </w:r>
            <w:proofErr w:type="spellStart"/>
            <w:r w:rsidRPr="00DE7161">
              <w:t>loop_jamming</w:t>
            </w:r>
            <w:proofErr w:type="spellEnd"/>
            <w:r w:rsidRPr="00DE7161">
              <w:t>(x)</w:t>
            </w:r>
          </w:p>
          <w:p w14:paraId="1D855A8B" w14:textId="77777777" w:rsidR="00DE7161" w:rsidRPr="00DE7161" w:rsidRDefault="00DE7161" w:rsidP="00A36377">
            <w:pPr>
              <w:pStyle w:val="afff9"/>
            </w:pPr>
            <w:r w:rsidRPr="00DE7161">
              <w:t>int x;</w:t>
            </w:r>
          </w:p>
          <w:p w14:paraId="1FEF37F3" w14:textId="77777777" w:rsidR="00DE7161" w:rsidRPr="00DE7161" w:rsidRDefault="00DE7161" w:rsidP="00A36377">
            <w:pPr>
              <w:pStyle w:val="afff9"/>
            </w:pPr>
            <w:r w:rsidRPr="00DE7161">
              <w:t>{</w:t>
            </w:r>
          </w:p>
          <w:p w14:paraId="37423A9F" w14:textId="77777777" w:rsidR="00DE7161" w:rsidRPr="00DE7161" w:rsidRDefault="00DE7161" w:rsidP="00A36377">
            <w:pPr>
              <w:pStyle w:val="afff9"/>
            </w:pPr>
            <w:r w:rsidRPr="00DE7161">
              <w:t>for( i = 0; i &lt; 5; i++)</w:t>
            </w:r>
          </w:p>
          <w:p w14:paraId="02CFBB55" w14:textId="77777777" w:rsidR="00DE7161" w:rsidRPr="00DE7161" w:rsidRDefault="00DE7161" w:rsidP="00A36377">
            <w:pPr>
              <w:pStyle w:val="afff9"/>
              <w:rPr>
                <w:lang w:val="pl-PL"/>
              </w:rPr>
            </w:pPr>
            <w:r w:rsidRPr="00DE7161">
              <w:rPr>
                <w:lang w:val="pl-PL"/>
              </w:rPr>
              <w:t xml:space="preserve">k5 = x + j5 * </w:t>
            </w:r>
            <w:proofErr w:type="gramStart"/>
            <w:r w:rsidRPr="00DE7161">
              <w:rPr>
                <w:lang w:val="pl-PL"/>
              </w:rPr>
              <w:t xml:space="preserve">i;   </w:t>
            </w:r>
            <w:proofErr w:type="gramEnd"/>
            <w:r w:rsidRPr="00DE7161">
              <w:rPr>
                <w:lang w:val="pl-PL"/>
              </w:rPr>
              <w:t xml:space="preserve">           </w:t>
            </w:r>
            <w:proofErr w:type="gramStart"/>
            <w:r w:rsidRPr="00DE7161">
              <w:rPr>
                <w:lang w:val="pl-PL"/>
              </w:rPr>
              <w:t>for(</w:t>
            </w:r>
            <w:proofErr w:type="gramEnd"/>
            <w:r w:rsidRPr="00DE7161">
              <w:rPr>
                <w:lang w:val="pl-PL"/>
              </w:rPr>
              <w:t>i = 0; i &lt; 5; i++)               i5 = x * k5 * i;</w:t>
            </w:r>
          </w:p>
          <w:p w14:paraId="76526FFC" w14:textId="77777777" w:rsidR="00DE7161" w:rsidRPr="00DE7161" w:rsidRDefault="00DE7161" w:rsidP="00A36377">
            <w:pPr>
              <w:pStyle w:val="afff9"/>
            </w:pPr>
            <w:r w:rsidRPr="00DE7161">
              <w:t>}</w:t>
            </w:r>
          </w:p>
        </w:tc>
        <w:tc>
          <w:tcPr>
            <w:tcW w:w="47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F1B06" w14:textId="77777777" w:rsidR="00DE7161" w:rsidRPr="00DE7161" w:rsidRDefault="00DE7161" w:rsidP="00A36377">
            <w:pPr>
              <w:pStyle w:val="afff9"/>
            </w:pPr>
            <w:r w:rsidRPr="00DE7161">
              <w:t>mov</w:t>
            </w:r>
            <w:r w:rsidRPr="00DE7161">
              <w:tab/>
              <w:t xml:space="preserve"> DWORD PTR _i, 0</w:t>
            </w:r>
          </w:p>
          <w:p w14:paraId="19DC8521" w14:textId="77777777" w:rsidR="00DE7161" w:rsidRPr="00DE7161" w:rsidRDefault="00DE7161" w:rsidP="00A36377">
            <w:pPr>
              <w:pStyle w:val="afff9"/>
            </w:pPr>
            <w:proofErr w:type="spellStart"/>
            <w:r w:rsidRPr="00DE7161">
              <w:t>jmp</w:t>
            </w:r>
            <w:proofErr w:type="spellEnd"/>
            <w:r w:rsidRPr="00DE7161">
              <w:tab/>
              <w:t xml:space="preserve"> SHORT $LN4@loop_jammi</w:t>
            </w:r>
          </w:p>
          <w:p w14:paraId="3BEC158F" w14:textId="77777777" w:rsidR="00DE7161" w:rsidRPr="00DE7161" w:rsidRDefault="00DE7161" w:rsidP="00A36377">
            <w:pPr>
              <w:pStyle w:val="afff9"/>
            </w:pPr>
            <w:r w:rsidRPr="00DE7161">
              <w:t>$LN2@loop_jammi:</w:t>
            </w:r>
          </w:p>
          <w:p w14:paraId="6B03EF3B"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10FD93F0"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6B210812"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6D3F88FB" w14:textId="77777777" w:rsidR="00DE7161" w:rsidRPr="00EE4995" w:rsidRDefault="00DE7161" w:rsidP="00A36377">
            <w:pPr>
              <w:pStyle w:val="afff9"/>
            </w:pPr>
            <w:r w:rsidRPr="00EE4995">
              <w:t>$LN4@loop_jammi:</w:t>
            </w:r>
          </w:p>
          <w:p w14:paraId="3976FB7F" w14:textId="77777777" w:rsidR="00DE7161" w:rsidRPr="00EE4995" w:rsidRDefault="00DE7161" w:rsidP="00A36377">
            <w:pPr>
              <w:pStyle w:val="afff9"/>
            </w:pPr>
            <w:proofErr w:type="spellStart"/>
            <w:r w:rsidRPr="00EE4995">
              <w:t>cmp</w:t>
            </w:r>
            <w:proofErr w:type="spellEnd"/>
            <w:r w:rsidRPr="00EE4995">
              <w:tab/>
              <w:t xml:space="preserve"> DWORD PTR _i, 5</w:t>
            </w:r>
          </w:p>
          <w:p w14:paraId="249B09C9" w14:textId="77777777" w:rsidR="00DE7161" w:rsidRPr="00DE7161" w:rsidRDefault="00DE7161" w:rsidP="00A36377">
            <w:pPr>
              <w:pStyle w:val="afff9"/>
            </w:pPr>
            <w:proofErr w:type="spellStart"/>
            <w:r w:rsidRPr="00DE7161">
              <w:t>jge</w:t>
            </w:r>
            <w:proofErr w:type="spellEnd"/>
            <w:r w:rsidRPr="00DE7161">
              <w:t xml:space="preserve">     SHORT $LN3@loop_jammi</w:t>
            </w:r>
          </w:p>
          <w:p w14:paraId="6AD324E8"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_j5</w:t>
            </w:r>
          </w:p>
          <w:p w14:paraId="413BBDA9"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eax</w:t>
            </w:r>
            <w:proofErr w:type="spellEnd"/>
            <w:r w:rsidRPr="00DE7161">
              <w:t>, DWORD PTR _i</w:t>
            </w:r>
          </w:p>
          <w:p w14:paraId="2BE7CD18"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_x$[</w:t>
            </w:r>
            <w:proofErr w:type="spellStart"/>
            <w:r w:rsidRPr="00DE7161">
              <w:t>ebp</w:t>
            </w:r>
            <w:proofErr w:type="spellEnd"/>
            <w:r w:rsidRPr="00DE7161">
              <w:t>]</w:t>
            </w:r>
          </w:p>
          <w:p w14:paraId="76B3DD3E" w14:textId="77777777" w:rsidR="00DE7161" w:rsidRPr="00DE7161" w:rsidRDefault="00DE7161" w:rsidP="00A36377">
            <w:pPr>
              <w:pStyle w:val="afff9"/>
            </w:pPr>
            <w:r w:rsidRPr="00DE7161">
              <w:t>mov</w:t>
            </w:r>
            <w:r w:rsidRPr="00DE7161">
              <w:tab/>
              <w:t xml:space="preserve"> DWORD PTR _k5, </w:t>
            </w:r>
            <w:proofErr w:type="spellStart"/>
            <w:r w:rsidRPr="00DE7161">
              <w:t>eax</w:t>
            </w:r>
            <w:proofErr w:type="spellEnd"/>
          </w:p>
          <w:p w14:paraId="6D3B9752" w14:textId="77777777" w:rsidR="00DE7161" w:rsidRPr="00DE7161" w:rsidRDefault="00DE7161" w:rsidP="00A36377">
            <w:pPr>
              <w:pStyle w:val="afff9"/>
            </w:pPr>
            <w:proofErr w:type="spellStart"/>
            <w:r w:rsidRPr="00DE7161">
              <w:t>jmp</w:t>
            </w:r>
            <w:proofErr w:type="spellEnd"/>
            <w:r w:rsidRPr="00DE7161">
              <w:tab/>
              <w:t xml:space="preserve"> SHORT $LN2@loop_jammi</w:t>
            </w:r>
          </w:p>
          <w:p w14:paraId="2229121D" w14:textId="77777777" w:rsidR="00DE7161" w:rsidRPr="00DE7161" w:rsidRDefault="00DE7161" w:rsidP="00A36377">
            <w:pPr>
              <w:pStyle w:val="afff9"/>
            </w:pPr>
          </w:p>
          <w:p w14:paraId="1CA8969D" w14:textId="77777777" w:rsidR="00DE7161" w:rsidRPr="00EE4995" w:rsidRDefault="00DE7161" w:rsidP="00A36377">
            <w:pPr>
              <w:pStyle w:val="afff9"/>
            </w:pPr>
            <w:r w:rsidRPr="00EE4995">
              <w:t>$LN3@loop_jammi:</w:t>
            </w:r>
          </w:p>
          <w:p w14:paraId="0AA6C1BB" w14:textId="77777777" w:rsidR="00DE7161" w:rsidRPr="00EE4995" w:rsidRDefault="00DE7161" w:rsidP="00A36377">
            <w:pPr>
              <w:pStyle w:val="afff9"/>
            </w:pPr>
            <w:r w:rsidRPr="00EE4995">
              <w:t>mov</w:t>
            </w:r>
            <w:r w:rsidRPr="00EE4995">
              <w:tab/>
              <w:t xml:space="preserve"> DWORD PTR _i, 0</w:t>
            </w:r>
          </w:p>
          <w:p w14:paraId="3A62DB5B" w14:textId="77777777" w:rsidR="00DE7161" w:rsidRPr="00DE7161" w:rsidRDefault="00DE7161" w:rsidP="00A36377">
            <w:pPr>
              <w:pStyle w:val="afff9"/>
            </w:pPr>
            <w:proofErr w:type="spellStart"/>
            <w:r w:rsidRPr="00DE7161">
              <w:t>jmp</w:t>
            </w:r>
            <w:proofErr w:type="spellEnd"/>
            <w:r w:rsidRPr="00DE7161">
              <w:tab/>
              <w:t xml:space="preserve"> SHORT $LN7@loop_jammi</w:t>
            </w:r>
          </w:p>
          <w:p w14:paraId="7D860347" w14:textId="77777777" w:rsidR="00DE7161" w:rsidRPr="00DE7161" w:rsidRDefault="00DE7161" w:rsidP="00A36377">
            <w:pPr>
              <w:pStyle w:val="afff9"/>
            </w:pPr>
            <w:r w:rsidRPr="00DE7161">
              <w:t>$LN5@loop_jammi:</w:t>
            </w:r>
          </w:p>
          <w:p w14:paraId="1938B71A"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2FD5211C"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1E63FFA6"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7D5339ED" w14:textId="77777777" w:rsidR="00DE7161" w:rsidRPr="00EE4995" w:rsidRDefault="00DE7161" w:rsidP="00A36377">
            <w:pPr>
              <w:pStyle w:val="afff9"/>
              <w:rPr>
                <w:lang w:val="pl-PL"/>
              </w:rPr>
            </w:pPr>
            <w:r w:rsidRPr="00EE4995">
              <w:rPr>
                <w:lang w:val="pl-PL"/>
              </w:rPr>
              <w:t>$LN7@loop_jammi:</w:t>
            </w:r>
          </w:p>
          <w:p w14:paraId="7CE222E5" w14:textId="77777777" w:rsidR="00DE7161" w:rsidRPr="00EE4995" w:rsidRDefault="00DE7161" w:rsidP="00A36377">
            <w:pPr>
              <w:pStyle w:val="afff9"/>
              <w:rPr>
                <w:lang w:val="pl-PL"/>
              </w:rPr>
            </w:pPr>
            <w:proofErr w:type="spellStart"/>
            <w:r w:rsidRPr="00EE4995">
              <w:rPr>
                <w:lang w:val="pl-PL"/>
              </w:rPr>
              <w:lastRenderedPageBreak/>
              <w:t>cmp</w:t>
            </w:r>
            <w:proofErr w:type="spellEnd"/>
            <w:r w:rsidRPr="00EE4995">
              <w:rPr>
                <w:lang w:val="pl-PL"/>
              </w:rPr>
              <w:tab/>
              <w:t xml:space="preserve"> DWORD PTR _</w:t>
            </w:r>
            <w:proofErr w:type="gramStart"/>
            <w:r w:rsidRPr="00EE4995">
              <w:rPr>
                <w:lang w:val="pl-PL"/>
              </w:rPr>
              <w:t>i,</w:t>
            </w:r>
            <w:proofErr w:type="gramEnd"/>
            <w:r w:rsidRPr="00EE4995">
              <w:rPr>
                <w:lang w:val="pl-PL"/>
              </w:rPr>
              <w:t xml:space="preserve"> 5</w:t>
            </w:r>
          </w:p>
          <w:p w14:paraId="0A619751" w14:textId="77777777" w:rsidR="00DE7161" w:rsidRPr="00DE7161" w:rsidRDefault="00DE7161" w:rsidP="00A36377">
            <w:pPr>
              <w:pStyle w:val="afff9"/>
            </w:pPr>
            <w:proofErr w:type="spellStart"/>
            <w:r w:rsidRPr="00DE7161">
              <w:t>jge</w:t>
            </w:r>
            <w:proofErr w:type="spellEnd"/>
            <w:r w:rsidRPr="00DE7161">
              <w:tab/>
              <w:t xml:space="preserve"> SHORT $LN1@loop_jammi</w:t>
            </w:r>
          </w:p>
          <w:p w14:paraId="5CF6B619"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_x$[</w:t>
            </w:r>
            <w:proofErr w:type="spellStart"/>
            <w:r w:rsidRPr="00DE7161">
              <w:t>ebp</w:t>
            </w:r>
            <w:proofErr w:type="spellEnd"/>
            <w:r w:rsidRPr="00DE7161">
              <w:t>]</w:t>
            </w:r>
          </w:p>
          <w:p w14:paraId="7FB4B558"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eax</w:t>
            </w:r>
            <w:proofErr w:type="spellEnd"/>
            <w:r w:rsidRPr="00DE7161">
              <w:t>, DWORD PTR _k5</w:t>
            </w:r>
          </w:p>
          <w:p w14:paraId="529DF01F" w14:textId="77777777" w:rsidR="00DE7161" w:rsidRPr="00DE7161" w:rsidRDefault="00DE7161" w:rsidP="00A36377">
            <w:pPr>
              <w:pStyle w:val="afff9"/>
            </w:pPr>
            <w:proofErr w:type="spellStart"/>
            <w:r w:rsidRPr="00DE7161">
              <w:t>imul</w:t>
            </w:r>
            <w:proofErr w:type="spellEnd"/>
            <w:r w:rsidRPr="00DE7161">
              <w:tab/>
              <w:t xml:space="preserve"> </w:t>
            </w:r>
            <w:proofErr w:type="spellStart"/>
            <w:r w:rsidRPr="00DE7161">
              <w:t>eax</w:t>
            </w:r>
            <w:proofErr w:type="spellEnd"/>
            <w:r w:rsidRPr="00DE7161">
              <w:t>, DWORD PTR _i</w:t>
            </w:r>
          </w:p>
          <w:p w14:paraId="1011B88C" w14:textId="77777777" w:rsidR="00DE7161" w:rsidRPr="00DE7161" w:rsidRDefault="00DE7161" w:rsidP="00A36377">
            <w:pPr>
              <w:pStyle w:val="afff9"/>
            </w:pPr>
            <w:r w:rsidRPr="00DE7161">
              <w:t>mov</w:t>
            </w:r>
            <w:r w:rsidRPr="00DE7161">
              <w:tab/>
              <w:t xml:space="preserve"> DWORD PTR _i5, </w:t>
            </w:r>
            <w:proofErr w:type="spellStart"/>
            <w:r w:rsidRPr="00DE7161">
              <w:t>eax</w:t>
            </w:r>
            <w:proofErr w:type="spellEnd"/>
          </w:p>
          <w:p w14:paraId="12E179D3" w14:textId="77777777" w:rsidR="00DE7161" w:rsidRPr="00DE7161" w:rsidRDefault="00DE7161" w:rsidP="00A36377">
            <w:pPr>
              <w:pStyle w:val="afff9"/>
            </w:pPr>
            <w:proofErr w:type="spellStart"/>
            <w:r w:rsidRPr="00DE7161">
              <w:t>jmp</w:t>
            </w:r>
            <w:proofErr w:type="spellEnd"/>
            <w:r w:rsidRPr="00DE7161">
              <w:tab/>
              <w:t xml:space="preserve"> SHORT $LN5@loop_jammi</w:t>
            </w:r>
          </w:p>
          <w:p w14:paraId="6F0B5882" w14:textId="77777777" w:rsidR="00DE7161" w:rsidRPr="00DE7161" w:rsidRDefault="00DE7161" w:rsidP="00A36377">
            <w:pPr>
              <w:pStyle w:val="afff9"/>
            </w:pPr>
            <w:r w:rsidRPr="00DE7161">
              <w:t>$LN1@loop_jammi:</w:t>
            </w:r>
          </w:p>
        </w:tc>
        <w:tc>
          <w:tcPr>
            <w:tcW w:w="42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F70A9" w14:textId="77777777" w:rsidR="00DE7161" w:rsidRPr="00DE7161" w:rsidRDefault="00DE7161" w:rsidP="00A36377">
            <w:pPr>
              <w:pStyle w:val="afff9"/>
            </w:pPr>
            <w:r w:rsidRPr="00DE7161">
              <w:lastRenderedPageBreak/>
              <w:t>push</w:t>
            </w:r>
            <w:r w:rsidRPr="00DE7161">
              <w:tab/>
              <w:t xml:space="preserve"> 7</w:t>
            </w:r>
          </w:p>
          <w:p w14:paraId="7FA1B990" w14:textId="77777777" w:rsidR="00DE7161" w:rsidRPr="00DE7161" w:rsidRDefault="00DE7161" w:rsidP="00A36377">
            <w:pPr>
              <w:pStyle w:val="afff9"/>
            </w:pPr>
            <w:r w:rsidRPr="00DE7161">
              <w:t>pop</w:t>
            </w:r>
            <w:r w:rsidRPr="00DE7161">
              <w:tab/>
              <w:t xml:space="preserve"> </w:t>
            </w:r>
            <w:proofErr w:type="spellStart"/>
            <w:r w:rsidRPr="00DE7161">
              <w:t>ecx</w:t>
            </w:r>
            <w:proofErr w:type="spellEnd"/>
            <w:r w:rsidRPr="00DE7161">
              <w:t xml:space="preserve">   //7</w:t>
            </w:r>
          </w:p>
          <w:p w14:paraId="7A58D606" w14:textId="77777777" w:rsidR="00DE7161" w:rsidRPr="00DE7161" w:rsidRDefault="00DE7161" w:rsidP="00A36377">
            <w:pPr>
              <w:pStyle w:val="afff9"/>
            </w:pPr>
            <w:r w:rsidRPr="00DE7161">
              <w:t>push</w:t>
            </w:r>
            <w:r w:rsidRPr="00DE7161">
              <w:tab/>
              <w:t xml:space="preserve"> 5</w:t>
            </w:r>
          </w:p>
          <w:p w14:paraId="3D17A92E" w14:textId="77777777" w:rsidR="00DE7161" w:rsidRPr="00DE7161" w:rsidRDefault="00DE7161" w:rsidP="00A36377">
            <w:pPr>
              <w:pStyle w:val="afff9"/>
            </w:pPr>
            <w:r w:rsidRPr="00DE7161">
              <w:t>pop</w:t>
            </w:r>
            <w:r w:rsidRPr="00DE7161">
              <w:tab/>
              <w:t xml:space="preserve"> </w:t>
            </w:r>
            <w:proofErr w:type="spellStart"/>
            <w:r w:rsidRPr="00DE7161">
              <w:t>eax</w:t>
            </w:r>
            <w:proofErr w:type="spellEnd"/>
            <w:r w:rsidRPr="00DE7161">
              <w:t xml:space="preserve">     //5</w:t>
            </w:r>
          </w:p>
          <w:p w14:paraId="4FC20D12" w14:textId="77777777" w:rsidR="00DE7161" w:rsidRPr="00DE7161" w:rsidRDefault="00DE7161" w:rsidP="00A36377">
            <w:pPr>
              <w:pStyle w:val="afff9"/>
            </w:pPr>
            <w:r w:rsidRPr="00DE7161">
              <w:t>mov</w:t>
            </w:r>
            <w:r w:rsidRPr="00DE7161">
              <w:tab/>
              <w:t xml:space="preserve"> </w:t>
            </w:r>
            <w:proofErr w:type="spellStart"/>
            <w:r w:rsidRPr="00DE7161">
              <w:t>edx</w:t>
            </w:r>
            <w:proofErr w:type="spellEnd"/>
            <w:r w:rsidRPr="00DE7161">
              <w:t xml:space="preserve">, </w:t>
            </w:r>
            <w:proofErr w:type="spellStart"/>
            <w:r w:rsidRPr="00DE7161">
              <w:t>eax</w:t>
            </w:r>
            <w:proofErr w:type="spellEnd"/>
            <w:r w:rsidRPr="00DE7161">
              <w:t xml:space="preserve">   //5</w:t>
            </w:r>
          </w:p>
          <w:p w14:paraId="627C50B1" w14:textId="77777777" w:rsidR="00DE7161" w:rsidRPr="00DE7161" w:rsidRDefault="00DE7161" w:rsidP="00A36377">
            <w:pPr>
              <w:pStyle w:val="afff9"/>
            </w:pPr>
            <w:r w:rsidRPr="00DE7161">
              <w:t>push</w:t>
            </w:r>
            <w:r w:rsidRPr="00DE7161">
              <w:tab/>
              <w:t xml:space="preserve"> </w:t>
            </w:r>
            <w:proofErr w:type="spellStart"/>
            <w:r w:rsidRPr="00DE7161">
              <w:t>esi</w:t>
            </w:r>
            <w:proofErr w:type="spellEnd"/>
          </w:p>
          <w:p w14:paraId="56307862" w14:textId="77777777" w:rsidR="00DE7161" w:rsidRPr="00DE7161" w:rsidRDefault="00DE7161" w:rsidP="00A36377">
            <w:pPr>
              <w:pStyle w:val="afff9"/>
            </w:pPr>
            <w:r w:rsidRPr="00DE7161">
              <w:t>$LL4@loop_jammi:</w:t>
            </w:r>
          </w:p>
          <w:p w14:paraId="1C871887" w14:textId="77777777" w:rsidR="00DE7161" w:rsidRPr="00DE7161" w:rsidRDefault="00DE7161" w:rsidP="00A36377">
            <w:pPr>
              <w:pStyle w:val="afff9"/>
            </w:pPr>
            <w:r w:rsidRPr="00DE7161">
              <w:t>mov</w:t>
            </w:r>
            <w:r w:rsidRPr="00DE7161">
              <w:tab/>
              <w:t xml:space="preserve"> </w:t>
            </w:r>
            <w:proofErr w:type="spellStart"/>
            <w:r w:rsidRPr="00DE7161">
              <w:t>esi</w:t>
            </w:r>
            <w:proofErr w:type="spellEnd"/>
            <w:r w:rsidRPr="00DE7161">
              <w:t xml:space="preserve">, </w:t>
            </w:r>
            <w:proofErr w:type="spellStart"/>
            <w:r w:rsidRPr="00DE7161">
              <w:t>ecx</w:t>
            </w:r>
            <w:proofErr w:type="spellEnd"/>
            <w:r w:rsidRPr="00DE7161">
              <w:t xml:space="preserve">       //7</w:t>
            </w:r>
          </w:p>
          <w:p w14:paraId="05C4AD1E" w14:textId="77777777" w:rsidR="00DE7161" w:rsidRPr="00DE7161" w:rsidRDefault="00DE7161" w:rsidP="00A36377">
            <w:pPr>
              <w:pStyle w:val="afff9"/>
            </w:pPr>
            <w:r w:rsidRPr="00DE7161">
              <w:t>mov</w:t>
            </w:r>
            <w:r w:rsidRPr="00DE7161">
              <w:tab/>
              <w:t xml:space="preserve"> DWORD PTR _k5, </w:t>
            </w:r>
            <w:proofErr w:type="spellStart"/>
            <w:r w:rsidRPr="00DE7161">
              <w:t>ecx</w:t>
            </w:r>
            <w:proofErr w:type="spellEnd"/>
            <w:r w:rsidRPr="00DE7161">
              <w:t xml:space="preserve">  //7</w:t>
            </w:r>
          </w:p>
          <w:p w14:paraId="6532029B" w14:textId="77777777" w:rsidR="00DE7161" w:rsidRPr="00DE7161" w:rsidRDefault="00DE7161" w:rsidP="00A36377">
            <w:pPr>
              <w:pStyle w:val="afff9"/>
            </w:pPr>
            <w:r w:rsidRPr="00DE7161">
              <w:t>add</w:t>
            </w:r>
            <w:r w:rsidRPr="00DE7161">
              <w:tab/>
              <w:t xml:space="preserve"> </w:t>
            </w:r>
            <w:proofErr w:type="spellStart"/>
            <w:r w:rsidRPr="00DE7161">
              <w:t>ecx</w:t>
            </w:r>
            <w:proofErr w:type="spellEnd"/>
            <w:r w:rsidRPr="00DE7161">
              <w:t>, DWORD PTR _j5</w:t>
            </w:r>
          </w:p>
          <w:p w14:paraId="4A9AE2AD" w14:textId="77777777" w:rsidR="00DE7161" w:rsidRPr="00DE7161" w:rsidRDefault="00DE7161" w:rsidP="00A36377">
            <w:pPr>
              <w:pStyle w:val="afff9"/>
            </w:pPr>
            <w:r w:rsidRPr="00DE7161">
              <w:t>sub</w:t>
            </w:r>
            <w:r w:rsidRPr="00DE7161">
              <w:tab/>
              <w:t xml:space="preserve"> </w:t>
            </w:r>
            <w:proofErr w:type="spellStart"/>
            <w:r w:rsidRPr="00DE7161">
              <w:t>edx</w:t>
            </w:r>
            <w:proofErr w:type="spellEnd"/>
            <w:r w:rsidRPr="00DE7161">
              <w:t>, 1</w:t>
            </w:r>
          </w:p>
          <w:p w14:paraId="32F6F60B" w14:textId="77777777" w:rsidR="00DE7161" w:rsidRPr="00DE7161" w:rsidRDefault="00DE7161" w:rsidP="00A36377">
            <w:pPr>
              <w:pStyle w:val="afff9"/>
            </w:pPr>
            <w:proofErr w:type="spellStart"/>
            <w:r w:rsidRPr="00DE7161">
              <w:t>jne</w:t>
            </w:r>
            <w:proofErr w:type="spellEnd"/>
            <w:r w:rsidRPr="00DE7161">
              <w:tab/>
              <w:t xml:space="preserve"> SHORT $LL4@loop_jammi //ZF=0</w:t>
            </w:r>
          </w:p>
          <w:p w14:paraId="4749CCC0" w14:textId="77777777" w:rsidR="00DE7161" w:rsidRPr="00DE7161" w:rsidRDefault="00DE7161" w:rsidP="00A36377">
            <w:pPr>
              <w:pStyle w:val="afff9"/>
            </w:pPr>
            <w:proofErr w:type="spellStart"/>
            <w:r w:rsidRPr="00DE7161">
              <w:t>xor</w:t>
            </w:r>
            <w:proofErr w:type="spellEnd"/>
            <w:r w:rsidRPr="00DE7161">
              <w:tab/>
              <w:t xml:space="preserve"> </w:t>
            </w:r>
            <w:proofErr w:type="spellStart"/>
            <w:r w:rsidRPr="00DE7161">
              <w:t>ecx</w:t>
            </w:r>
            <w:proofErr w:type="spellEnd"/>
            <w:r w:rsidRPr="00DE7161">
              <w:t xml:space="preserve">, </w:t>
            </w:r>
            <w:proofErr w:type="spellStart"/>
            <w:r w:rsidRPr="00DE7161">
              <w:t>ecx</w:t>
            </w:r>
            <w:proofErr w:type="spellEnd"/>
          </w:p>
          <w:p w14:paraId="7540C9E6"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518E68D3" w14:textId="77777777" w:rsidR="00DE7161" w:rsidRPr="00DE7161" w:rsidRDefault="00DE7161" w:rsidP="00A36377">
            <w:pPr>
              <w:pStyle w:val="afff9"/>
              <w:rPr>
                <w:lang w:val="pt-PT"/>
              </w:rPr>
            </w:pPr>
            <w:proofErr w:type="spellStart"/>
            <w:r w:rsidRPr="00DE7161">
              <w:rPr>
                <w:lang w:val="pt-PT"/>
              </w:rPr>
              <w:t>imul</w:t>
            </w:r>
            <w:proofErr w:type="spellEnd"/>
            <w:r w:rsidRPr="00DE7161">
              <w:rPr>
                <w:lang w:val="pt-PT"/>
              </w:rPr>
              <w:tab/>
              <w:t xml:space="preserve"> </w:t>
            </w:r>
            <w:proofErr w:type="spellStart"/>
            <w:r w:rsidRPr="00DE7161">
              <w:rPr>
                <w:lang w:val="pt-PT"/>
              </w:rPr>
              <w:t>edx</w:t>
            </w:r>
            <w:proofErr w:type="spellEnd"/>
            <w:r w:rsidRPr="00DE7161">
              <w:rPr>
                <w:lang w:val="pt-PT"/>
              </w:rPr>
              <w:t xml:space="preserve">, </w:t>
            </w:r>
            <w:proofErr w:type="spellStart"/>
            <w:r w:rsidRPr="00DE7161">
              <w:rPr>
                <w:lang w:val="pt-PT"/>
              </w:rPr>
              <w:t>esi</w:t>
            </w:r>
            <w:proofErr w:type="spellEnd"/>
            <w:r w:rsidRPr="00DE7161">
              <w:rPr>
                <w:lang w:val="pt-PT"/>
              </w:rPr>
              <w:t>, 7    //40007 k5*x</w:t>
            </w:r>
          </w:p>
          <w:p w14:paraId="5F58529F" w14:textId="77777777" w:rsidR="00DE7161" w:rsidRPr="00DE7161" w:rsidRDefault="00DE7161" w:rsidP="00A36377">
            <w:pPr>
              <w:pStyle w:val="afff9"/>
              <w:rPr>
                <w:lang w:val="pt-PT"/>
              </w:rPr>
            </w:pPr>
            <w:r w:rsidRPr="00DE7161">
              <w:rPr>
                <w:lang w:val="pt-PT"/>
              </w:rPr>
              <w:t>pop</w:t>
            </w:r>
            <w:r w:rsidRPr="00DE7161">
              <w:rPr>
                <w:lang w:val="pt-PT"/>
              </w:rPr>
              <w:tab/>
              <w:t xml:space="preserve"> </w:t>
            </w:r>
            <w:proofErr w:type="spellStart"/>
            <w:r w:rsidRPr="00DE7161">
              <w:rPr>
                <w:lang w:val="pt-PT"/>
              </w:rPr>
              <w:t>esi</w:t>
            </w:r>
            <w:proofErr w:type="spellEnd"/>
          </w:p>
          <w:p w14:paraId="5A669426" w14:textId="77777777" w:rsidR="00DE7161" w:rsidRPr="00DE7161" w:rsidRDefault="00DE7161" w:rsidP="00A36377">
            <w:pPr>
              <w:pStyle w:val="afff9"/>
              <w:rPr>
                <w:lang w:val="pl-PL"/>
              </w:rPr>
            </w:pPr>
            <w:r w:rsidRPr="00DE7161">
              <w:rPr>
                <w:lang w:val="pl-PL"/>
              </w:rPr>
              <w:t>$LL7@loop_jammi:</w:t>
            </w:r>
          </w:p>
          <w:p w14:paraId="2C4E4F58" w14:textId="77777777" w:rsidR="00DE7161" w:rsidRPr="00DE7161" w:rsidRDefault="00DE7161" w:rsidP="00A36377">
            <w:pPr>
              <w:pStyle w:val="afff9"/>
              <w:rPr>
                <w:lang w:val="pl-PL"/>
              </w:rPr>
            </w:pPr>
            <w:r w:rsidRPr="00DE7161">
              <w:rPr>
                <w:lang w:val="pl-PL"/>
              </w:rPr>
              <w:t>mov</w:t>
            </w:r>
            <w:r w:rsidRPr="00DE7161">
              <w:rPr>
                <w:lang w:val="pl-PL"/>
              </w:rPr>
              <w:tab/>
              <w:t xml:space="preserve"> DWORD PTR _i5, </w:t>
            </w:r>
            <w:proofErr w:type="spellStart"/>
            <w:r w:rsidRPr="00DE7161">
              <w:rPr>
                <w:lang w:val="pl-PL"/>
              </w:rPr>
              <w:t>ecx</w:t>
            </w:r>
            <w:proofErr w:type="spellEnd"/>
          </w:p>
          <w:p w14:paraId="5346BF21" w14:textId="77777777" w:rsidR="00DE7161" w:rsidRPr="00DE7161" w:rsidRDefault="00DE7161" w:rsidP="00A36377">
            <w:pPr>
              <w:pStyle w:val="afff9"/>
            </w:pPr>
            <w:r w:rsidRPr="00DE7161">
              <w:t>add</w:t>
            </w:r>
            <w:r w:rsidRPr="00DE7161">
              <w:tab/>
              <w:t xml:space="preserve"> </w:t>
            </w:r>
            <w:proofErr w:type="spellStart"/>
            <w:r w:rsidRPr="00DE7161">
              <w:t>ecx</w:t>
            </w:r>
            <w:proofErr w:type="spellEnd"/>
            <w:r w:rsidRPr="00DE7161">
              <w:t xml:space="preserve">, </w:t>
            </w:r>
            <w:proofErr w:type="spellStart"/>
            <w:r w:rsidRPr="00DE7161">
              <w:t>edx</w:t>
            </w:r>
            <w:proofErr w:type="spellEnd"/>
          </w:p>
          <w:p w14:paraId="5C1F3EDC" w14:textId="77777777" w:rsidR="00DE7161" w:rsidRPr="00DE7161" w:rsidRDefault="00DE7161" w:rsidP="00A36377">
            <w:pPr>
              <w:pStyle w:val="afff9"/>
            </w:pPr>
            <w:r w:rsidRPr="00DE7161">
              <w:t>sub</w:t>
            </w:r>
            <w:r w:rsidRPr="00DE7161">
              <w:tab/>
              <w:t xml:space="preserve"> </w:t>
            </w:r>
            <w:proofErr w:type="spellStart"/>
            <w:r w:rsidRPr="00DE7161">
              <w:t>eax</w:t>
            </w:r>
            <w:proofErr w:type="spellEnd"/>
            <w:r w:rsidRPr="00DE7161">
              <w:t>, 1</w:t>
            </w:r>
          </w:p>
          <w:p w14:paraId="35BB7103" w14:textId="77777777" w:rsidR="00DE7161" w:rsidRPr="00DE7161" w:rsidRDefault="00DE7161" w:rsidP="00A36377">
            <w:pPr>
              <w:pStyle w:val="afff9"/>
            </w:pPr>
            <w:proofErr w:type="spellStart"/>
            <w:r w:rsidRPr="00DE7161">
              <w:t>jne</w:t>
            </w:r>
            <w:proofErr w:type="spellEnd"/>
            <w:r w:rsidRPr="00DE7161">
              <w:tab/>
              <w:t xml:space="preserve"> SHORT $LL7@loop_jammi</w:t>
            </w:r>
          </w:p>
        </w:tc>
      </w:tr>
    </w:tbl>
    <w:p w14:paraId="49E5D122" w14:textId="77777777" w:rsidR="00DE7161" w:rsidRPr="00DE7161" w:rsidRDefault="00DE7161" w:rsidP="00DE7161">
      <w:pPr>
        <w:spacing w:line="240" w:lineRule="auto"/>
        <w:ind w:firstLine="0"/>
        <w:rPr>
          <w:rFonts w:eastAsia="Times New Roman" w:cs="Times New Roman"/>
        </w:rPr>
      </w:pPr>
      <w:r w:rsidRPr="00DE7161">
        <w:rPr>
          <w:rFonts w:eastAsia="Times New Roman" w:cs="Times New Roman"/>
        </w:rPr>
        <w:t xml:space="preserve">В оптимизированном коде циклы не сливаются, однако </w:t>
      </w:r>
      <w:proofErr w:type="spellStart"/>
      <w:r w:rsidRPr="00DE7161">
        <w:rPr>
          <w:rFonts w:eastAsia="Times New Roman" w:cs="Times New Roman"/>
        </w:rPr>
        <w:t>опитимизируются</w:t>
      </w:r>
      <w:proofErr w:type="spellEnd"/>
      <w:r w:rsidRPr="00DE7161">
        <w:rPr>
          <w:rFonts w:eastAsia="Times New Roman" w:cs="Times New Roman"/>
        </w:rPr>
        <w:t xml:space="preserve"> все действия. Например, для второго цикла значения </w:t>
      </w:r>
      <w:r w:rsidRPr="00DE7161">
        <w:rPr>
          <w:rFonts w:eastAsia="Times New Roman" w:cs="Times New Roman"/>
          <w:lang w:val="en-US"/>
        </w:rPr>
        <w:t>k</w:t>
      </w:r>
      <w:r w:rsidRPr="00DE7161">
        <w:rPr>
          <w:rFonts w:eastAsia="Times New Roman" w:cs="Times New Roman"/>
        </w:rPr>
        <w:t>5*</w:t>
      </w:r>
      <w:r w:rsidRPr="00DE7161">
        <w:rPr>
          <w:rFonts w:eastAsia="Times New Roman" w:cs="Times New Roman"/>
          <w:lang w:val="en-US"/>
        </w:rPr>
        <w:t>x</w:t>
      </w:r>
      <w:r w:rsidRPr="00DE7161">
        <w:rPr>
          <w:rFonts w:eastAsia="Times New Roman" w:cs="Times New Roman"/>
        </w:rPr>
        <w:t xml:space="preserve"> подсчитываются перед циклом и используются в регистре </w:t>
      </w:r>
      <w:proofErr w:type="spellStart"/>
      <w:r w:rsidRPr="00DE7161">
        <w:rPr>
          <w:rFonts w:eastAsia="Times New Roman" w:cs="Times New Roman"/>
          <w:lang w:val="en-US"/>
        </w:rPr>
        <w:t>edx</w:t>
      </w:r>
      <w:proofErr w:type="spellEnd"/>
      <w:r w:rsidRPr="00DE7161">
        <w:rPr>
          <w:rFonts w:eastAsia="Times New Roman" w:cs="Times New Roman"/>
        </w:rPr>
        <w:t xml:space="preserve">. Вместо умножения на 1, 2, 3, 4, 5 (переменная </w:t>
      </w:r>
      <w:r w:rsidRPr="00DE7161">
        <w:rPr>
          <w:rFonts w:eastAsia="Times New Roman" w:cs="Times New Roman"/>
          <w:lang w:val="en-US"/>
        </w:rPr>
        <w:t>i</w:t>
      </w:r>
      <w:r w:rsidRPr="00DE7161">
        <w:rPr>
          <w:rFonts w:eastAsia="Times New Roman" w:cs="Times New Roman"/>
        </w:rPr>
        <w:t xml:space="preserve">) происходит сложения двух чисел. В первом цикле происходит постоянное прибавления числа </w:t>
      </w:r>
      <w:r w:rsidRPr="00DE7161">
        <w:rPr>
          <w:rFonts w:eastAsia="Times New Roman" w:cs="Times New Roman"/>
          <w:lang w:val="en-US"/>
        </w:rPr>
        <w:t>j</w:t>
      </w:r>
      <w:r w:rsidRPr="00DE7161">
        <w:rPr>
          <w:rFonts w:eastAsia="Times New Roman" w:cs="Times New Roman"/>
        </w:rPr>
        <w:t xml:space="preserve">5, так как в каждой итерации цикла изменяется число </w:t>
      </w:r>
      <w:r w:rsidRPr="00DE7161">
        <w:rPr>
          <w:rFonts w:eastAsia="Times New Roman" w:cs="Times New Roman"/>
          <w:lang w:val="en-US"/>
        </w:rPr>
        <w:t>i</w:t>
      </w:r>
      <w:r w:rsidRPr="00DE7161">
        <w:rPr>
          <w:rFonts w:eastAsia="Times New Roman" w:cs="Times New Roman"/>
        </w:rPr>
        <w:t xml:space="preserve">, а 7 было изначальным числом, которое записано в регистр </w:t>
      </w:r>
      <w:proofErr w:type="spellStart"/>
      <w:r w:rsidRPr="00DE7161">
        <w:rPr>
          <w:rFonts w:eastAsia="Times New Roman" w:cs="Times New Roman"/>
          <w:lang w:val="en-US"/>
        </w:rPr>
        <w:t>ecx</w:t>
      </w:r>
      <w:proofErr w:type="spellEnd"/>
      <w:r w:rsidRPr="00DE7161">
        <w:rPr>
          <w:rFonts w:eastAsia="Times New Roman" w:cs="Times New Roman"/>
        </w:rPr>
        <w:t xml:space="preserve">. К этому регистру и добавляется число </w:t>
      </w:r>
      <w:r w:rsidRPr="00DE7161">
        <w:rPr>
          <w:rFonts w:eastAsia="Times New Roman" w:cs="Times New Roman"/>
          <w:lang w:val="en-US"/>
        </w:rPr>
        <w:t>j</w:t>
      </w:r>
      <w:r w:rsidRPr="00DE7161">
        <w:rPr>
          <w:rFonts w:eastAsia="Times New Roman" w:cs="Times New Roman"/>
        </w:rPr>
        <w:t>5. Во втором цикле происходят аналогичные действия.</w:t>
      </w:r>
    </w:p>
    <w:p w14:paraId="1094DEE5" w14:textId="77777777" w:rsidR="00DE7161" w:rsidRPr="00DE7161" w:rsidRDefault="00DE7161" w:rsidP="00DE7161">
      <w:pPr>
        <w:spacing w:line="240" w:lineRule="auto"/>
        <w:ind w:firstLine="0"/>
        <w:rPr>
          <w:rFonts w:eastAsia="Times New Roman" w:cs="Times New Roman"/>
        </w:rPr>
      </w:pPr>
      <w:r w:rsidRPr="00DE7161">
        <w:rPr>
          <w:rFonts w:eastAsia="Times New Roman" w:cs="Times New Roman"/>
        </w:rPr>
        <w:t>В неоптимизированном каждое действие происходит построчно.</w:t>
      </w:r>
    </w:p>
    <w:p w14:paraId="3A37ACFE" w14:textId="77777777" w:rsidR="00DE7161" w:rsidRPr="00DE7161" w:rsidRDefault="00DE7161" w:rsidP="00D83EF6">
      <w:pPr>
        <w:pStyle w:val="23"/>
      </w:pPr>
      <w:proofErr w:type="spellStart"/>
      <w:r w:rsidRPr="00DE7161">
        <w:t>Loop_unrolling</w:t>
      </w:r>
      <w:proofErr w:type="spellEnd"/>
    </w:p>
    <w:tbl>
      <w:tblPr>
        <w:tblStyle w:val="afa"/>
        <w:tblW w:w="0" w:type="auto"/>
        <w:jc w:val="center"/>
        <w:tblLook w:val="04A0" w:firstRow="1" w:lastRow="0" w:firstColumn="1" w:lastColumn="0" w:noHBand="0" w:noVBand="1"/>
      </w:tblPr>
      <w:tblGrid>
        <w:gridCol w:w="1969"/>
        <w:gridCol w:w="3922"/>
        <w:gridCol w:w="4021"/>
      </w:tblGrid>
      <w:tr w:rsidR="00DE7161" w:rsidRPr="00DE7161" w14:paraId="0DCB85BF" w14:textId="77777777" w:rsidTr="000B32DC">
        <w:trPr>
          <w:jc w:val="center"/>
        </w:trPr>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F44FCA" w14:textId="77777777" w:rsidR="00DE7161" w:rsidRPr="00DE7161" w:rsidRDefault="00DE7161" w:rsidP="00A36377">
            <w:pPr>
              <w:pStyle w:val="afff9"/>
            </w:pPr>
            <w:r w:rsidRPr="00DE7161">
              <w:t>Код на языке С</w:t>
            </w:r>
          </w:p>
        </w:tc>
        <w:tc>
          <w:tcPr>
            <w:tcW w:w="4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A59EBF" w14:textId="77777777" w:rsidR="00DE7161" w:rsidRPr="00DE7161" w:rsidRDefault="00DE7161" w:rsidP="00A36377">
            <w:pPr>
              <w:pStyle w:val="afff9"/>
            </w:pPr>
            <w:r w:rsidRPr="00DE7161">
              <w:t>Неоптимизированный код</w:t>
            </w:r>
          </w:p>
        </w:tc>
        <w:tc>
          <w:tcPr>
            <w:tcW w:w="45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7DF3B" w14:textId="77777777" w:rsidR="00DE7161" w:rsidRPr="00DE7161" w:rsidRDefault="00DE7161" w:rsidP="00A36377">
            <w:pPr>
              <w:pStyle w:val="afff9"/>
            </w:pPr>
            <w:r w:rsidRPr="00DE7161">
              <w:t xml:space="preserve">Оптимизированный код </w:t>
            </w:r>
          </w:p>
        </w:tc>
      </w:tr>
      <w:tr w:rsidR="00DE7161" w:rsidRPr="00DE7161" w14:paraId="5CB8A160" w14:textId="77777777" w:rsidTr="000B32DC">
        <w:trPr>
          <w:jc w:val="center"/>
        </w:trPr>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D6A369" w14:textId="77777777" w:rsidR="00DE7161" w:rsidRPr="00DE7161" w:rsidRDefault="00DE7161" w:rsidP="00A36377">
            <w:pPr>
              <w:pStyle w:val="afff9"/>
            </w:pPr>
            <w:r w:rsidRPr="00DE7161">
              <w:t xml:space="preserve">void </w:t>
            </w:r>
            <w:proofErr w:type="spellStart"/>
            <w:r w:rsidRPr="00DE7161">
              <w:t>loop_unrolling</w:t>
            </w:r>
            <w:proofErr w:type="spellEnd"/>
            <w:r w:rsidRPr="00DE7161">
              <w:t>(x)</w:t>
            </w:r>
          </w:p>
          <w:p w14:paraId="6C47E7BB" w14:textId="77777777" w:rsidR="00DE7161" w:rsidRPr="00DE7161" w:rsidRDefault="00DE7161" w:rsidP="00A36377">
            <w:pPr>
              <w:pStyle w:val="afff9"/>
            </w:pPr>
            <w:r w:rsidRPr="00DE7161">
              <w:t>int x;</w:t>
            </w:r>
          </w:p>
          <w:p w14:paraId="1D91E30D" w14:textId="77777777" w:rsidR="00DE7161" w:rsidRPr="00DE7161" w:rsidRDefault="00DE7161" w:rsidP="00A36377">
            <w:pPr>
              <w:pStyle w:val="afff9"/>
            </w:pPr>
            <w:r w:rsidRPr="00DE7161">
              <w:t>{              for( i = 0; i &lt; 6; i++ ) ivector4[ i ] = 0;</w:t>
            </w:r>
          </w:p>
          <w:p w14:paraId="00C035C7" w14:textId="77777777" w:rsidR="00DE7161" w:rsidRPr="00DE7161" w:rsidRDefault="00DE7161" w:rsidP="00A36377">
            <w:pPr>
              <w:pStyle w:val="afff9"/>
            </w:pPr>
            <w:r w:rsidRPr="00DE7161">
              <w:t>}</w:t>
            </w:r>
          </w:p>
        </w:tc>
        <w:tc>
          <w:tcPr>
            <w:tcW w:w="43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BD4C7" w14:textId="77777777" w:rsidR="00DE7161" w:rsidRPr="00DE7161" w:rsidRDefault="00DE7161" w:rsidP="00A36377">
            <w:pPr>
              <w:pStyle w:val="afff9"/>
            </w:pPr>
            <w:r w:rsidRPr="00DE7161">
              <w:t>mov</w:t>
            </w:r>
            <w:r w:rsidRPr="00DE7161">
              <w:tab/>
              <w:t xml:space="preserve"> DWORD PTR _i, 0</w:t>
            </w:r>
          </w:p>
          <w:p w14:paraId="547ECD0E" w14:textId="77777777" w:rsidR="00DE7161" w:rsidRPr="00DE7161" w:rsidRDefault="00DE7161" w:rsidP="00A36377">
            <w:pPr>
              <w:pStyle w:val="afff9"/>
            </w:pPr>
            <w:proofErr w:type="spellStart"/>
            <w:r w:rsidRPr="00DE7161">
              <w:t>jmp</w:t>
            </w:r>
            <w:proofErr w:type="spellEnd"/>
            <w:r w:rsidRPr="00DE7161">
              <w:tab/>
              <w:t xml:space="preserve"> SHORT $LN4@loop_unrol</w:t>
            </w:r>
          </w:p>
          <w:p w14:paraId="1F8D7392" w14:textId="77777777" w:rsidR="00DE7161" w:rsidRPr="00DE7161" w:rsidRDefault="00DE7161" w:rsidP="00A36377">
            <w:pPr>
              <w:pStyle w:val="afff9"/>
            </w:pPr>
            <w:r w:rsidRPr="00DE7161">
              <w:t>$LN2@loop_unrol:</w:t>
            </w:r>
          </w:p>
          <w:p w14:paraId="10976795"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1B6D73CE"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1</w:t>
            </w:r>
          </w:p>
          <w:p w14:paraId="510073E9"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196B95D4" w14:textId="77777777" w:rsidR="00DE7161" w:rsidRPr="00DE7161" w:rsidRDefault="00DE7161" w:rsidP="00A36377">
            <w:pPr>
              <w:pStyle w:val="afff9"/>
            </w:pPr>
            <w:r w:rsidRPr="00DE7161">
              <w:t>$LN4@loop_unrol:</w:t>
            </w:r>
          </w:p>
          <w:p w14:paraId="4F5F93DF" w14:textId="77777777" w:rsidR="00DE7161" w:rsidRPr="00DE7161" w:rsidRDefault="00DE7161" w:rsidP="00A36377">
            <w:pPr>
              <w:pStyle w:val="afff9"/>
            </w:pPr>
            <w:proofErr w:type="spellStart"/>
            <w:r w:rsidRPr="00DE7161">
              <w:t>cmp</w:t>
            </w:r>
            <w:proofErr w:type="spellEnd"/>
            <w:r w:rsidRPr="00DE7161">
              <w:tab/>
              <w:t xml:space="preserve"> DWORD PTR _i, 6</w:t>
            </w:r>
          </w:p>
          <w:p w14:paraId="20B8B226" w14:textId="77777777" w:rsidR="00DE7161" w:rsidRPr="00DE7161" w:rsidRDefault="00DE7161" w:rsidP="00A36377">
            <w:pPr>
              <w:pStyle w:val="afff9"/>
            </w:pPr>
            <w:proofErr w:type="spellStart"/>
            <w:r w:rsidRPr="00DE7161">
              <w:t>jge</w:t>
            </w:r>
            <w:proofErr w:type="spellEnd"/>
            <w:r w:rsidRPr="00DE7161">
              <w:tab/>
              <w:t xml:space="preserve"> SHORT $LN5@loop_unrol</w:t>
            </w:r>
          </w:p>
          <w:p w14:paraId="68971100"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
          <w:p w14:paraId="06742BDC" w14:textId="77777777" w:rsidR="00DE7161" w:rsidRPr="00DE7161" w:rsidRDefault="00DE7161" w:rsidP="00A36377">
            <w:pPr>
              <w:pStyle w:val="afff9"/>
            </w:pPr>
            <w:proofErr w:type="spellStart"/>
            <w:r w:rsidRPr="00DE7161">
              <w:t>shl</w:t>
            </w:r>
            <w:proofErr w:type="spellEnd"/>
            <w:r w:rsidRPr="00DE7161">
              <w:tab/>
              <w:t xml:space="preserve"> </w:t>
            </w:r>
            <w:proofErr w:type="spellStart"/>
            <w:r w:rsidRPr="00DE7161">
              <w:t>eax</w:t>
            </w:r>
            <w:proofErr w:type="spellEnd"/>
            <w:r w:rsidRPr="00DE7161">
              <w:t>, 1  //*2 ivector4 (short)</w:t>
            </w:r>
          </w:p>
          <w:p w14:paraId="31C337E4" w14:textId="77777777" w:rsidR="00DE7161" w:rsidRPr="00DE7161" w:rsidRDefault="00DE7161" w:rsidP="00A36377">
            <w:pPr>
              <w:pStyle w:val="afff9"/>
            </w:pPr>
            <w:r w:rsidRPr="00DE7161">
              <w:t>mov</w:t>
            </w:r>
            <w:r w:rsidRPr="00DE7161">
              <w:tab/>
              <w:t xml:space="preserve"> DWORD PTR $T1[</w:t>
            </w:r>
            <w:proofErr w:type="spellStart"/>
            <w:r w:rsidRPr="00DE7161">
              <w:t>ebp</w:t>
            </w:r>
            <w:proofErr w:type="spellEnd"/>
            <w:r w:rsidRPr="00DE7161">
              <w:t xml:space="preserve">], </w:t>
            </w:r>
            <w:proofErr w:type="spellStart"/>
            <w:r w:rsidRPr="00DE7161">
              <w:t>eax</w:t>
            </w:r>
            <w:proofErr w:type="spellEnd"/>
          </w:p>
          <w:p w14:paraId="2943FCAC" w14:textId="77777777" w:rsidR="00DE7161" w:rsidRPr="00DE7161" w:rsidRDefault="00DE7161" w:rsidP="00A36377">
            <w:pPr>
              <w:pStyle w:val="afff9"/>
              <w:rPr>
                <w:lang w:val="fr-FR"/>
              </w:rPr>
            </w:pPr>
            <w:proofErr w:type="spellStart"/>
            <w:proofErr w:type="gramStart"/>
            <w:r w:rsidRPr="00DE7161">
              <w:rPr>
                <w:lang w:val="fr-FR"/>
              </w:rPr>
              <w:lastRenderedPageBreak/>
              <w:t>cmp</w:t>
            </w:r>
            <w:proofErr w:type="spellEnd"/>
            <w:proofErr w:type="gramEnd"/>
            <w:r w:rsidRPr="00DE7161">
              <w:rPr>
                <w:lang w:val="fr-FR"/>
              </w:rPr>
              <w:tab/>
              <w:t xml:space="preserve"> DWORD PTR $T1[</w:t>
            </w:r>
            <w:proofErr w:type="spellStart"/>
            <w:r w:rsidRPr="00DE7161">
              <w:rPr>
                <w:lang w:val="fr-FR"/>
              </w:rPr>
              <w:t>ebp</w:t>
            </w:r>
            <w:proofErr w:type="spellEnd"/>
            <w:r w:rsidRPr="00DE7161">
              <w:rPr>
                <w:lang w:val="fr-FR"/>
              </w:rPr>
              <w:t>], 12</w:t>
            </w:r>
            <w:r w:rsidRPr="00DE7161">
              <w:rPr>
                <w:lang w:val="fr-FR"/>
              </w:rPr>
              <w:tab/>
              <w:t xml:space="preserve">; </w:t>
            </w:r>
          </w:p>
          <w:p w14:paraId="304119F8" w14:textId="77777777" w:rsidR="00DE7161" w:rsidRPr="00DE7161" w:rsidRDefault="00DE7161" w:rsidP="00A36377">
            <w:pPr>
              <w:pStyle w:val="afff9"/>
            </w:pPr>
            <w:r w:rsidRPr="00DE7161">
              <w:t>jae</w:t>
            </w:r>
            <w:r w:rsidRPr="00DE7161">
              <w:tab/>
              <w:t xml:space="preserve"> SHORT $LN6@loop_unrol</w:t>
            </w:r>
          </w:p>
          <w:p w14:paraId="4C8DFD82" w14:textId="77777777" w:rsidR="00DE7161" w:rsidRPr="00DE7161" w:rsidRDefault="00DE7161" w:rsidP="00A36377">
            <w:pPr>
              <w:pStyle w:val="afff9"/>
            </w:pPr>
            <w:proofErr w:type="spellStart"/>
            <w:r w:rsidRPr="00DE7161">
              <w:t>jmp</w:t>
            </w:r>
            <w:proofErr w:type="spellEnd"/>
            <w:r w:rsidRPr="00DE7161">
              <w:tab/>
              <w:t xml:space="preserve"> SHORT $LN7@loop_unrol</w:t>
            </w:r>
          </w:p>
          <w:p w14:paraId="7E4349D3" w14:textId="77777777" w:rsidR="00DE7161" w:rsidRPr="00DE7161" w:rsidRDefault="00DE7161" w:rsidP="00A36377">
            <w:pPr>
              <w:pStyle w:val="afff9"/>
            </w:pPr>
            <w:r w:rsidRPr="00DE7161">
              <w:t>$LN6@loop_unrol:</w:t>
            </w:r>
          </w:p>
          <w:p w14:paraId="76742F8A" w14:textId="77777777" w:rsidR="00DE7161" w:rsidRPr="00DE7161" w:rsidRDefault="00DE7161" w:rsidP="00A36377">
            <w:pPr>
              <w:pStyle w:val="afff9"/>
            </w:pPr>
            <w:r w:rsidRPr="00DE7161">
              <w:t>call</w:t>
            </w:r>
            <w:r w:rsidRPr="00DE7161">
              <w:tab/>
              <w:t xml:space="preserve"> ___</w:t>
            </w:r>
            <w:proofErr w:type="spellStart"/>
            <w:r w:rsidRPr="00DE7161">
              <w:t>report_rangecheckfailure</w:t>
            </w:r>
            <w:proofErr w:type="spellEnd"/>
          </w:p>
          <w:p w14:paraId="6250C621" w14:textId="77777777" w:rsidR="00DE7161" w:rsidRPr="00DE7161" w:rsidRDefault="00DE7161" w:rsidP="00A36377">
            <w:pPr>
              <w:pStyle w:val="afff9"/>
            </w:pPr>
            <w:r w:rsidRPr="00DE7161">
              <w:t>$LN7@loop_unrol:</w:t>
            </w:r>
          </w:p>
          <w:p w14:paraId="4FCDC9B6" w14:textId="77777777" w:rsidR="00DE7161" w:rsidRPr="00DE7161" w:rsidRDefault="00DE7161" w:rsidP="00A36377">
            <w:pPr>
              <w:pStyle w:val="afff9"/>
            </w:pPr>
            <w:proofErr w:type="spellStart"/>
            <w:r w:rsidRPr="00DE7161">
              <w:t>xor</w:t>
            </w:r>
            <w:proofErr w:type="spellEnd"/>
            <w:r w:rsidRPr="00DE7161">
              <w:tab/>
              <w:t xml:space="preserve"> </w:t>
            </w:r>
            <w:proofErr w:type="spellStart"/>
            <w:r w:rsidRPr="00DE7161">
              <w:t>ecx</w:t>
            </w:r>
            <w:proofErr w:type="spellEnd"/>
            <w:r w:rsidRPr="00DE7161">
              <w:t xml:space="preserve">, </w:t>
            </w:r>
            <w:proofErr w:type="spellStart"/>
            <w:r w:rsidRPr="00DE7161">
              <w:t>ecx</w:t>
            </w:r>
            <w:proofErr w:type="spellEnd"/>
          </w:p>
          <w:p w14:paraId="24C03046" w14:textId="77777777" w:rsidR="00DE7161" w:rsidRPr="00DE7161" w:rsidRDefault="00DE7161" w:rsidP="00A36377">
            <w:pPr>
              <w:pStyle w:val="afff9"/>
            </w:pPr>
            <w:r w:rsidRPr="00DE7161">
              <w:t>mov</w:t>
            </w:r>
            <w:r w:rsidRPr="00DE7161">
              <w:tab/>
              <w:t xml:space="preserve"> </w:t>
            </w:r>
            <w:proofErr w:type="spellStart"/>
            <w:r w:rsidRPr="00DE7161">
              <w:t>edx</w:t>
            </w:r>
            <w:proofErr w:type="spellEnd"/>
            <w:r w:rsidRPr="00DE7161">
              <w:t>, DWORD PTR $T1[</w:t>
            </w:r>
            <w:proofErr w:type="spellStart"/>
            <w:r w:rsidRPr="00DE7161">
              <w:t>ebp</w:t>
            </w:r>
            <w:proofErr w:type="spellEnd"/>
            <w:r w:rsidRPr="00DE7161">
              <w:t>]</w:t>
            </w:r>
          </w:p>
          <w:p w14:paraId="7C08A925" w14:textId="77777777" w:rsidR="00DE7161" w:rsidRPr="00DE7161" w:rsidRDefault="00DE7161" w:rsidP="00A36377">
            <w:pPr>
              <w:pStyle w:val="afff9"/>
            </w:pPr>
            <w:r w:rsidRPr="00DE7161">
              <w:t>mov</w:t>
            </w:r>
            <w:r w:rsidRPr="00DE7161">
              <w:tab/>
              <w:t xml:space="preserve"> WORD PTR _ivector4[</w:t>
            </w:r>
            <w:proofErr w:type="spellStart"/>
            <w:r w:rsidRPr="00DE7161">
              <w:t>edx</w:t>
            </w:r>
            <w:proofErr w:type="spellEnd"/>
            <w:r w:rsidRPr="00DE7161">
              <w:t>], cx</w:t>
            </w:r>
          </w:p>
          <w:p w14:paraId="734DE7B9" w14:textId="77777777" w:rsidR="00DE7161" w:rsidRPr="00DE7161" w:rsidRDefault="00DE7161" w:rsidP="00A36377">
            <w:pPr>
              <w:pStyle w:val="afff9"/>
            </w:pPr>
            <w:proofErr w:type="spellStart"/>
            <w:r w:rsidRPr="00DE7161">
              <w:t>jmp</w:t>
            </w:r>
            <w:proofErr w:type="spellEnd"/>
            <w:r w:rsidRPr="00DE7161">
              <w:tab/>
              <w:t xml:space="preserve"> SHORT $LN2@loop_unrol</w:t>
            </w:r>
          </w:p>
          <w:p w14:paraId="0EBFAB02" w14:textId="77777777" w:rsidR="00DE7161" w:rsidRPr="00DE7161" w:rsidRDefault="00DE7161" w:rsidP="00A36377">
            <w:pPr>
              <w:pStyle w:val="afff9"/>
            </w:pPr>
            <w:r w:rsidRPr="00DE7161">
              <w:t>$LN5@loop_unrol:</w:t>
            </w:r>
          </w:p>
          <w:p w14:paraId="6A101682" w14:textId="77777777" w:rsidR="00DE7161" w:rsidRPr="00DE7161" w:rsidRDefault="00DE7161" w:rsidP="00A36377">
            <w:pPr>
              <w:pStyle w:val="afff9"/>
            </w:pPr>
            <w:r w:rsidRPr="00DE7161">
              <w:t>…</w:t>
            </w:r>
          </w:p>
          <w:p w14:paraId="063C6E91" w14:textId="77777777" w:rsidR="00DE7161" w:rsidRPr="00DE7161" w:rsidRDefault="00DE7161" w:rsidP="00A36377">
            <w:pPr>
              <w:pStyle w:val="afff9"/>
            </w:pPr>
            <w:r w:rsidRPr="00DE7161">
              <w:t>ret 0</w:t>
            </w:r>
          </w:p>
        </w:tc>
        <w:tc>
          <w:tcPr>
            <w:tcW w:w="45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6A7562" w14:textId="77777777" w:rsidR="00DE7161" w:rsidRPr="00DE7161" w:rsidRDefault="00DE7161" w:rsidP="00A36377">
            <w:pPr>
              <w:pStyle w:val="afff9"/>
            </w:pPr>
            <w:proofErr w:type="spellStart"/>
            <w:r w:rsidRPr="00DE7161">
              <w:lastRenderedPageBreak/>
              <w:t>xor</w:t>
            </w:r>
            <w:proofErr w:type="spellEnd"/>
            <w:r w:rsidRPr="00DE7161">
              <w:tab/>
              <w:t xml:space="preserve"> </w:t>
            </w:r>
            <w:proofErr w:type="spellStart"/>
            <w:r w:rsidRPr="00DE7161">
              <w:t>eax</w:t>
            </w:r>
            <w:proofErr w:type="spellEnd"/>
            <w:r w:rsidRPr="00DE7161">
              <w:t xml:space="preserve">, </w:t>
            </w:r>
            <w:proofErr w:type="spellStart"/>
            <w:r w:rsidRPr="00DE7161">
              <w:t>eax</w:t>
            </w:r>
            <w:proofErr w:type="spellEnd"/>
          </w:p>
          <w:p w14:paraId="2A262019"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13AA1D5A" w14:textId="77777777" w:rsidR="00DE7161" w:rsidRPr="00DE7161" w:rsidRDefault="00DE7161" w:rsidP="00A36377">
            <w:pPr>
              <w:pStyle w:val="afff9"/>
            </w:pPr>
            <w:r w:rsidRPr="00DE7161">
              <w:t>mov</w:t>
            </w:r>
            <w:r w:rsidRPr="00DE7161">
              <w:tab/>
              <w:t xml:space="preserve"> </w:t>
            </w:r>
            <w:proofErr w:type="spellStart"/>
            <w:r w:rsidRPr="00DE7161">
              <w:t>ecx</w:t>
            </w:r>
            <w:proofErr w:type="spellEnd"/>
            <w:r w:rsidRPr="00DE7161">
              <w:t xml:space="preserve">, </w:t>
            </w:r>
            <w:proofErr w:type="spellStart"/>
            <w:r w:rsidRPr="00DE7161">
              <w:t>eax</w:t>
            </w:r>
            <w:proofErr w:type="spellEnd"/>
          </w:p>
          <w:p w14:paraId="0034B701" w14:textId="77777777" w:rsidR="00DE7161" w:rsidRPr="00DE7161" w:rsidRDefault="00DE7161" w:rsidP="00A36377">
            <w:pPr>
              <w:pStyle w:val="afff9"/>
            </w:pPr>
            <w:r w:rsidRPr="00DE7161">
              <w:t>$LL4@loop_unrol:</w:t>
            </w:r>
          </w:p>
          <w:p w14:paraId="015D4269"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ecx</w:t>
            </w:r>
            <w:proofErr w:type="spellEnd"/>
            <w:r w:rsidRPr="00DE7161">
              <w:t>, 6</w:t>
            </w:r>
          </w:p>
          <w:p w14:paraId="71C96D97" w14:textId="77777777" w:rsidR="00DE7161" w:rsidRPr="00DE7161" w:rsidRDefault="00DE7161" w:rsidP="00A36377">
            <w:pPr>
              <w:pStyle w:val="afff9"/>
            </w:pPr>
            <w:r w:rsidRPr="00DE7161">
              <w:t>jae</w:t>
            </w:r>
            <w:r w:rsidRPr="00DE7161">
              <w:tab/>
              <w:t xml:space="preserve"> SHORT $LN6@loop_unrol</w:t>
            </w:r>
          </w:p>
          <w:p w14:paraId="577E31F4" w14:textId="77777777" w:rsidR="00DE7161" w:rsidRPr="00DE7161" w:rsidRDefault="00DE7161" w:rsidP="00A36377">
            <w:pPr>
              <w:pStyle w:val="afff9"/>
            </w:pPr>
            <w:proofErr w:type="spellStart"/>
            <w:r w:rsidRPr="00DE7161">
              <w:t>xor</w:t>
            </w:r>
            <w:proofErr w:type="spellEnd"/>
            <w:r w:rsidRPr="00DE7161">
              <w:tab/>
              <w:t xml:space="preserve"> </w:t>
            </w:r>
            <w:proofErr w:type="spellStart"/>
            <w:r w:rsidRPr="00DE7161">
              <w:t>edx</w:t>
            </w:r>
            <w:proofErr w:type="spellEnd"/>
            <w:r w:rsidRPr="00DE7161">
              <w:t xml:space="preserve">, </w:t>
            </w:r>
            <w:proofErr w:type="spellStart"/>
            <w:r w:rsidRPr="00DE7161">
              <w:t>edx</w:t>
            </w:r>
            <w:proofErr w:type="spellEnd"/>
          </w:p>
          <w:p w14:paraId="1F4F32B0" w14:textId="77777777" w:rsidR="00DE7161" w:rsidRPr="00DE7161" w:rsidRDefault="00DE7161" w:rsidP="00A36377">
            <w:pPr>
              <w:pStyle w:val="afff9"/>
            </w:pPr>
            <w:r w:rsidRPr="00DE7161">
              <w:t>mov</w:t>
            </w:r>
            <w:r w:rsidRPr="00DE7161">
              <w:tab/>
              <w:t xml:space="preserve"> WORD PTR _ivector4[</w:t>
            </w:r>
            <w:proofErr w:type="spellStart"/>
            <w:r w:rsidRPr="00DE7161">
              <w:t>eax</w:t>
            </w:r>
            <w:proofErr w:type="spellEnd"/>
            <w:r w:rsidRPr="00DE7161">
              <w:t>*2], dx</w:t>
            </w:r>
          </w:p>
          <w:p w14:paraId="3C5843A2" w14:textId="77777777" w:rsidR="00DE7161" w:rsidRPr="00DE7161" w:rsidRDefault="00DE7161" w:rsidP="00A36377">
            <w:pPr>
              <w:pStyle w:val="afff9"/>
            </w:pPr>
            <w:r w:rsidRPr="00DE7161">
              <w:t>lea</w:t>
            </w:r>
            <w:r w:rsidRPr="00DE7161">
              <w:tab/>
              <w:t xml:space="preserve"> </w:t>
            </w:r>
            <w:proofErr w:type="spellStart"/>
            <w:r w:rsidRPr="00DE7161">
              <w:t>eax</w:t>
            </w:r>
            <w:proofErr w:type="spellEnd"/>
            <w:r w:rsidRPr="00DE7161">
              <w:t>, DWORD PTR [ecx+1]</w:t>
            </w:r>
          </w:p>
          <w:p w14:paraId="21277273" w14:textId="77777777" w:rsidR="00DE7161" w:rsidRPr="00DE7161" w:rsidRDefault="00DE7161" w:rsidP="00A36377">
            <w:pPr>
              <w:pStyle w:val="afff9"/>
            </w:pPr>
            <w:r w:rsidRPr="00DE7161">
              <w:t>mov</w:t>
            </w:r>
            <w:r w:rsidRPr="00DE7161">
              <w:tab/>
              <w:t xml:space="preserve"> DWORD PTR _i, </w:t>
            </w:r>
            <w:proofErr w:type="spellStart"/>
            <w:r w:rsidRPr="00DE7161">
              <w:t>eax</w:t>
            </w:r>
            <w:proofErr w:type="spellEnd"/>
          </w:p>
          <w:p w14:paraId="015E5C08" w14:textId="77777777" w:rsidR="00DE7161" w:rsidRPr="00DE7161" w:rsidRDefault="00DE7161" w:rsidP="00A36377">
            <w:pPr>
              <w:pStyle w:val="afff9"/>
            </w:pPr>
            <w:r w:rsidRPr="00DE7161">
              <w:t>mov</w:t>
            </w:r>
            <w:r w:rsidRPr="00DE7161">
              <w:tab/>
              <w:t xml:space="preserve"> </w:t>
            </w:r>
            <w:proofErr w:type="spellStart"/>
            <w:r w:rsidRPr="00DE7161">
              <w:t>ecx</w:t>
            </w:r>
            <w:proofErr w:type="spellEnd"/>
            <w:r w:rsidRPr="00DE7161">
              <w:t xml:space="preserve">, </w:t>
            </w:r>
            <w:proofErr w:type="spellStart"/>
            <w:r w:rsidRPr="00DE7161">
              <w:t>eax</w:t>
            </w:r>
            <w:proofErr w:type="spellEnd"/>
          </w:p>
          <w:p w14:paraId="1BFD3F81" w14:textId="77777777" w:rsidR="00DE7161" w:rsidRPr="00DE7161" w:rsidRDefault="00DE7161" w:rsidP="00A36377">
            <w:pPr>
              <w:pStyle w:val="afff9"/>
            </w:pPr>
            <w:proofErr w:type="spellStart"/>
            <w:r w:rsidRPr="00DE7161">
              <w:lastRenderedPageBreak/>
              <w:t>cmp</w:t>
            </w:r>
            <w:proofErr w:type="spellEnd"/>
            <w:r w:rsidRPr="00DE7161">
              <w:tab/>
              <w:t xml:space="preserve"> </w:t>
            </w:r>
            <w:proofErr w:type="spellStart"/>
            <w:r w:rsidRPr="00DE7161">
              <w:t>eax</w:t>
            </w:r>
            <w:proofErr w:type="spellEnd"/>
            <w:r w:rsidRPr="00DE7161">
              <w:t>, 6</w:t>
            </w:r>
          </w:p>
          <w:p w14:paraId="5D79EBDD" w14:textId="77777777" w:rsidR="00DE7161" w:rsidRPr="00DE7161" w:rsidRDefault="00DE7161" w:rsidP="00A36377">
            <w:pPr>
              <w:pStyle w:val="afff9"/>
            </w:pPr>
            <w:proofErr w:type="spellStart"/>
            <w:r w:rsidRPr="00DE7161">
              <w:t>jl</w:t>
            </w:r>
            <w:proofErr w:type="spellEnd"/>
            <w:r w:rsidRPr="00DE7161">
              <w:tab/>
              <w:t xml:space="preserve"> SHORT $LL4@loop_unrol</w:t>
            </w:r>
          </w:p>
          <w:p w14:paraId="295A64E0" w14:textId="77777777" w:rsidR="00DE7161" w:rsidRPr="00DE7161" w:rsidRDefault="00DE7161" w:rsidP="00A36377">
            <w:pPr>
              <w:pStyle w:val="afff9"/>
            </w:pPr>
            <w:r w:rsidRPr="00DE7161">
              <w:t>ret</w:t>
            </w:r>
            <w:r w:rsidRPr="00DE7161">
              <w:tab/>
              <w:t xml:space="preserve"> 0</w:t>
            </w:r>
          </w:p>
          <w:p w14:paraId="0BDCB09B" w14:textId="77777777" w:rsidR="00DE7161" w:rsidRPr="00DE7161" w:rsidRDefault="00DE7161" w:rsidP="00A36377">
            <w:pPr>
              <w:pStyle w:val="afff9"/>
            </w:pPr>
            <w:r w:rsidRPr="00DE7161">
              <w:t>$LN6@loop_unrol:</w:t>
            </w:r>
          </w:p>
          <w:p w14:paraId="2C6FEBDF" w14:textId="77777777" w:rsidR="00DE7161" w:rsidRPr="00DE7161" w:rsidRDefault="00DE7161" w:rsidP="00A36377">
            <w:pPr>
              <w:pStyle w:val="afff9"/>
            </w:pPr>
            <w:proofErr w:type="spellStart"/>
            <w:r w:rsidRPr="00DE7161">
              <w:t>jmp</w:t>
            </w:r>
            <w:proofErr w:type="spellEnd"/>
            <w:r w:rsidRPr="00DE7161">
              <w:tab/>
              <w:t xml:space="preserve"> ___</w:t>
            </w:r>
            <w:proofErr w:type="spellStart"/>
            <w:r w:rsidRPr="00DE7161">
              <w:t>report_rangecheckfailure</w:t>
            </w:r>
            <w:proofErr w:type="spellEnd"/>
          </w:p>
        </w:tc>
      </w:tr>
    </w:tbl>
    <w:p w14:paraId="3213D823" w14:textId="77777777" w:rsidR="00DE7161" w:rsidRPr="00DE7161" w:rsidRDefault="00DE7161" w:rsidP="00DE7161">
      <w:pPr>
        <w:spacing w:line="240" w:lineRule="auto"/>
        <w:ind w:firstLine="0"/>
        <w:rPr>
          <w:rFonts w:eastAsia="Times New Roman" w:cs="Times New Roman"/>
        </w:rPr>
      </w:pPr>
      <w:r w:rsidRPr="00DE7161">
        <w:rPr>
          <w:rFonts w:eastAsia="Times New Roman" w:cs="Times New Roman"/>
        </w:rPr>
        <w:lastRenderedPageBreak/>
        <w:t xml:space="preserve">Ожидаемой оптимизации не произошло, цикл остался. В случае переполнения вызывается ошибка. Сложение заменено на функцию </w:t>
      </w:r>
      <w:r w:rsidRPr="00DE7161">
        <w:rPr>
          <w:rFonts w:eastAsia="Times New Roman" w:cs="Times New Roman"/>
          <w:lang w:val="en-US"/>
        </w:rPr>
        <w:t>lea</w:t>
      </w:r>
      <w:r w:rsidRPr="00DE7161">
        <w:rPr>
          <w:rFonts w:eastAsia="Times New Roman" w:cs="Times New Roman"/>
        </w:rPr>
        <w:t xml:space="preserve">, которая присваивает </w:t>
      </w:r>
      <w:proofErr w:type="spellStart"/>
      <w:r w:rsidRPr="00DE7161">
        <w:rPr>
          <w:rFonts w:eastAsia="Times New Roman" w:cs="Times New Roman"/>
          <w:lang w:val="en-US"/>
        </w:rPr>
        <w:t>eax</w:t>
      </w:r>
      <w:proofErr w:type="spellEnd"/>
      <w:r w:rsidRPr="00DE7161">
        <w:rPr>
          <w:rFonts w:eastAsia="Times New Roman" w:cs="Times New Roman"/>
        </w:rPr>
        <w:t xml:space="preserve"> значение </w:t>
      </w:r>
      <w:proofErr w:type="spellStart"/>
      <w:r w:rsidRPr="00DE7161">
        <w:rPr>
          <w:rFonts w:eastAsia="Times New Roman" w:cs="Times New Roman"/>
          <w:lang w:val="en-US"/>
        </w:rPr>
        <w:t>ecx</w:t>
      </w:r>
      <w:proofErr w:type="spellEnd"/>
      <w:r w:rsidRPr="00DE7161">
        <w:rPr>
          <w:rFonts w:eastAsia="Times New Roman" w:cs="Times New Roman"/>
        </w:rPr>
        <w:t xml:space="preserve">+1. </w:t>
      </w:r>
    </w:p>
    <w:p w14:paraId="3E577EA5" w14:textId="77777777" w:rsidR="00DE7161" w:rsidRPr="00DE7161" w:rsidRDefault="00DE7161" w:rsidP="00D83EF6">
      <w:pPr>
        <w:pStyle w:val="23"/>
      </w:pPr>
      <w:proofErr w:type="spellStart"/>
      <w:r w:rsidRPr="00DE7161">
        <w:t>Jump_compression</w:t>
      </w:r>
      <w:proofErr w:type="spellEnd"/>
    </w:p>
    <w:tbl>
      <w:tblPr>
        <w:tblStyle w:val="afa"/>
        <w:tblW w:w="0" w:type="auto"/>
        <w:jc w:val="center"/>
        <w:tblLook w:val="04A0" w:firstRow="1" w:lastRow="0" w:firstColumn="1" w:lastColumn="0" w:noHBand="0" w:noVBand="1"/>
      </w:tblPr>
      <w:tblGrid>
        <w:gridCol w:w="2506"/>
        <w:gridCol w:w="3772"/>
        <w:gridCol w:w="3634"/>
      </w:tblGrid>
      <w:tr w:rsidR="00DE7161" w:rsidRPr="00DE7161" w14:paraId="39916370" w14:textId="77777777" w:rsidTr="000B32DC">
        <w:trPr>
          <w:jc w:val="center"/>
        </w:trPr>
        <w:tc>
          <w:tcPr>
            <w:tcW w:w="25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A2682B" w14:textId="77777777" w:rsidR="00DE7161" w:rsidRPr="00DE7161" w:rsidRDefault="00DE7161" w:rsidP="00A36377">
            <w:pPr>
              <w:pStyle w:val="afff9"/>
            </w:pPr>
            <w:r w:rsidRPr="00DE7161">
              <w:t>Код на языке С</w:t>
            </w:r>
          </w:p>
        </w:tc>
        <w:tc>
          <w:tcPr>
            <w:tcW w:w="3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30680" w14:textId="77777777" w:rsidR="00DE7161" w:rsidRPr="00DE7161" w:rsidRDefault="00DE7161" w:rsidP="00A36377">
            <w:pPr>
              <w:pStyle w:val="afff9"/>
            </w:pPr>
            <w:r w:rsidRPr="00DE7161">
              <w:t>Неоптимизированный код</w:t>
            </w: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9D1DEA" w14:textId="77777777" w:rsidR="00DE7161" w:rsidRPr="00DE7161" w:rsidRDefault="00DE7161" w:rsidP="00A36377">
            <w:pPr>
              <w:pStyle w:val="afff9"/>
            </w:pPr>
            <w:r w:rsidRPr="00DE7161">
              <w:t xml:space="preserve">Оптимизированный код </w:t>
            </w:r>
          </w:p>
        </w:tc>
      </w:tr>
      <w:tr w:rsidR="00DE7161" w:rsidRPr="00DE7161" w14:paraId="6E8BB225" w14:textId="77777777" w:rsidTr="000B32DC">
        <w:trPr>
          <w:jc w:val="center"/>
        </w:trPr>
        <w:tc>
          <w:tcPr>
            <w:tcW w:w="25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A099D4" w14:textId="77777777" w:rsidR="00DE7161" w:rsidRPr="00DE7161" w:rsidRDefault="00DE7161" w:rsidP="00A36377">
            <w:pPr>
              <w:pStyle w:val="afff9"/>
            </w:pPr>
            <w:r w:rsidRPr="00DE7161">
              <w:t xml:space="preserve">int </w:t>
            </w:r>
            <w:proofErr w:type="spellStart"/>
            <w:r w:rsidRPr="00DE7161">
              <w:t>jump_compression</w:t>
            </w:r>
            <w:proofErr w:type="spellEnd"/>
            <w:r w:rsidRPr="00DE7161">
              <w:t>(i, j, k, l, m )</w:t>
            </w:r>
          </w:p>
          <w:p w14:paraId="413A2133" w14:textId="77777777" w:rsidR="00DE7161" w:rsidRPr="00DE7161" w:rsidRDefault="00DE7161" w:rsidP="00A36377">
            <w:pPr>
              <w:pStyle w:val="afff9"/>
            </w:pPr>
            <w:r w:rsidRPr="00DE7161">
              <w:t>int i, j, k, l, m;</w:t>
            </w:r>
          </w:p>
          <w:p w14:paraId="6E186A6E" w14:textId="77777777" w:rsidR="00DE7161" w:rsidRPr="00DE7161" w:rsidRDefault="00DE7161" w:rsidP="00A36377">
            <w:pPr>
              <w:pStyle w:val="afff9"/>
            </w:pPr>
            <w:r w:rsidRPr="00DE7161">
              <w:t>{</w:t>
            </w:r>
          </w:p>
          <w:p w14:paraId="39B7F40C" w14:textId="77777777" w:rsidR="00DE7161" w:rsidRPr="00DE7161" w:rsidRDefault="00DE7161" w:rsidP="00A36377">
            <w:pPr>
              <w:pStyle w:val="afff9"/>
            </w:pPr>
            <w:r w:rsidRPr="00DE7161">
              <w:t>beg_1:</w:t>
            </w:r>
          </w:p>
          <w:p w14:paraId="611A5463" w14:textId="77777777" w:rsidR="00DE7161" w:rsidRPr="00DE7161" w:rsidRDefault="00DE7161" w:rsidP="00A36377">
            <w:pPr>
              <w:pStyle w:val="afff9"/>
            </w:pPr>
            <w:r w:rsidRPr="00DE7161">
              <w:t>if( i &lt; j )</w:t>
            </w:r>
          </w:p>
          <w:p w14:paraId="4A24469C" w14:textId="77777777" w:rsidR="00DE7161" w:rsidRPr="00DE7161" w:rsidRDefault="00DE7161" w:rsidP="00A36377">
            <w:pPr>
              <w:pStyle w:val="afff9"/>
            </w:pPr>
            <w:r w:rsidRPr="00DE7161">
              <w:t>if( j &lt; k )            if( k &lt; l )</w:t>
            </w:r>
          </w:p>
          <w:p w14:paraId="6CB5B70B" w14:textId="77777777" w:rsidR="00DE7161" w:rsidRPr="00DE7161" w:rsidRDefault="00DE7161" w:rsidP="00A36377">
            <w:pPr>
              <w:pStyle w:val="afff9"/>
            </w:pPr>
            <w:r w:rsidRPr="00DE7161">
              <w:t>if( l &lt; m ) l += m;</w:t>
            </w:r>
          </w:p>
          <w:p w14:paraId="123C222D" w14:textId="77777777" w:rsidR="00DE7161" w:rsidRPr="00DE7161" w:rsidRDefault="00DE7161" w:rsidP="00A36377">
            <w:pPr>
              <w:pStyle w:val="afff9"/>
            </w:pPr>
            <w:r w:rsidRPr="00DE7161">
              <w:t xml:space="preserve">else </w:t>
            </w:r>
          </w:p>
          <w:p w14:paraId="27F7D185" w14:textId="77777777" w:rsidR="00DE7161" w:rsidRPr="00DE7161" w:rsidRDefault="00DE7161" w:rsidP="00A36377">
            <w:pPr>
              <w:pStyle w:val="afff9"/>
            </w:pPr>
            <w:proofErr w:type="spellStart"/>
            <w:r w:rsidRPr="00DE7161">
              <w:lastRenderedPageBreak/>
              <w:t>goto</w:t>
            </w:r>
            <w:proofErr w:type="spellEnd"/>
            <w:r w:rsidRPr="00DE7161">
              <w:t xml:space="preserve"> end_1;</w:t>
            </w:r>
          </w:p>
          <w:p w14:paraId="692DA57E" w14:textId="77777777" w:rsidR="00DE7161" w:rsidRPr="00DE7161" w:rsidRDefault="00DE7161" w:rsidP="00A36377">
            <w:pPr>
              <w:pStyle w:val="afff9"/>
            </w:pPr>
            <w:r w:rsidRPr="00DE7161">
              <w:t>else</w:t>
            </w:r>
          </w:p>
          <w:p w14:paraId="1732CC3C" w14:textId="77777777" w:rsidR="00DE7161" w:rsidRPr="00DE7161" w:rsidRDefault="00DE7161" w:rsidP="00A36377">
            <w:pPr>
              <w:pStyle w:val="afff9"/>
            </w:pPr>
            <w:r w:rsidRPr="00DE7161">
              <w:t>k += l;</w:t>
            </w:r>
          </w:p>
          <w:p w14:paraId="12D1DE22" w14:textId="77777777" w:rsidR="00DE7161" w:rsidRPr="00DE7161" w:rsidRDefault="00DE7161" w:rsidP="00A36377">
            <w:pPr>
              <w:pStyle w:val="afff9"/>
            </w:pPr>
            <w:r w:rsidRPr="00DE7161">
              <w:t>else {</w:t>
            </w:r>
          </w:p>
          <w:p w14:paraId="18438B02" w14:textId="77777777" w:rsidR="00DE7161" w:rsidRPr="00DE7161" w:rsidRDefault="00DE7161" w:rsidP="00A36377">
            <w:pPr>
              <w:pStyle w:val="afff9"/>
            </w:pPr>
            <w:r w:rsidRPr="00DE7161">
              <w:t>j += k;</w:t>
            </w:r>
          </w:p>
          <w:p w14:paraId="7238783B" w14:textId="77777777" w:rsidR="00DE7161" w:rsidRPr="00DE7161" w:rsidRDefault="00DE7161" w:rsidP="00A36377">
            <w:pPr>
              <w:pStyle w:val="afff9"/>
            </w:pPr>
            <w:r w:rsidRPr="00DE7161">
              <w:t>end_1:</w:t>
            </w:r>
          </w:p>
          <w:p w14:paraId="7B696B96" w14:textId="77777777" w:rsidR="00DE7161" w:rsidRPr="00DE7161" w:rsidRDefault="00DE7161" w:rsidP="00A36377">
            <w:pPr>
              <w:pStyle w:val="afff9"/>
            </w:pPr>
            <w:proofErr w:type="spellStart"/>
            <w:r w:rsidRPr="00DE7161">
              <w:t>goto</w:t>
            </w:r>
            <w:proofErr w:type="spellEnd"/>
            <w:r w:rsidRPr="00DE7161">
              <w:t xml:space="preserve"> beg_1;</w:t>
            </w:r>
          </w:p>
          <w:p w14:paraId="165158F3" w14:textId="77777777" w:rsidR="00DE7161" w:rsidRPr="00DE7161" w:rsidRDefault="00DE7161" w:rsidP="00A36377">
            <w:pPr>
              <w:pStyle w:val="afff9"/>
            </w:pPr>
            <w:r w:rsidRPr="00DE7161">
              <w:t>}</w:t>
            </w:r>
          </w:p>
          <w:p w14:paraId="49CE14B4" w14:textId="77777777" w:rsidR="00DE7161" w:rsidRPr="00DE7161" w:rsidRDefault="00DE7161" w:rsidP="00A36377">
            <w:pPr>
              <w:pStyle w:val="afff9"/>
            </w:pPr>
            <w:r w:rsidRPr="00DE7161">
              <w:t>else</w:t>
            </w:r>
          </w:p>
          <w:p w14:paraId="01FD209A" w14:textId="77777777" w:rsidR="00DE7161" w:rsidRPr="00DE7161" w:rsidRDefault="00DE7161" w:rsidP="00A36377">
            <w:pPr>
              <w:pStyle w:val="afff9"/>
            </w:pPr>
            <w:r w:rsidRPr="00DE7161">
              <w:t>i += j;</w:t>
            </w:r>
          </w:p>
          <w:p w14:paraId="66D853F0" w14:textId="77777777" w:rsidR="00DE7161" w:rsidRPr="00DE7161" w:rsidRDefault="00DE7161" w:rsidP="00A36377">
            <w:pPr>
              <w:pStyle w:val="afff9"/>
            </w:pPr>
            <w:r w:rsidRPr="00DE7161">
              <w:t>return( i + j + k + l + m );</w:t>
            </w:r>
          </w:p>
        </w:tc>
        <w:tc>
          <w:tcPr>
            <w:tcW w:w="3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90D89" w14:textId="77777777" w:rsidR="00DE7161" w:rsidRPr="00DE7161" w:rsidRDefault="00DE7161" w:rsidP="00A36377">
            <w:pPr>
              <w:pStyle w:val="afff9"/>
            </w:pPr>
            <w:r w:rsidRPr="00DE7161">
              <w:lastRenderedPageBreak/>
              <w:t>mov</w:t>
            </w:r>
            <w:r w:rsidRPr="00DE7161">
              <w:tab/>
              <w:t xml:space="preserve"> </w:t>
            </w:r>
            <w:proofErr w:type="spellStart"/>
            <w:r w:rsidRPr="00DE7161">
              <w:t>eax</w:t>
            </w:r>
            <w:proofErr w:type="spellEnd"/>
            <w:r w:rsidRPr="00DE7161">
              <w:t>, DWORD PTR _i$[</w:t>
            </w:r>
            <w:proofErr w:type="spellStart"/>
            <w:r w:rsidRPr="00DE7161">
              <w:t>ebp</w:t>
            </w:r>
            <w:proofErr w:type="spellEnd"/>
            <w:r w:rsidRPr="00DE7161">
              <w:t>]</w:t>
            </w:r>
          </w:p>
          <w:p w14:paraId="2029081B"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eax</w:t>
            </w:r>
            <w:proofErr w:type="spellEnd"/>
            <w:r w:rsidRPr="00DE7161">
              <w:t>, DWORD PTR _j$[</w:t>
            </w:r>
            <w:proofErr w:type="spellStart"/>
            <w:r w:rsidRPr="00DE7161">
              <w:t>ebp</w:t>
            </w:r>
            <w:proofErr w:type="spellEnd"/>
            <w:r w:rsidRPr="00DE7161">
              <w:t>]</w:t>
            </w:r>
          </w:p>
          <w:p w14:paraId="6128A449" w14:textId="77777777" w:rsidR="00DE7161" w:rsidRPr="00DE7161" w:rsidRDefault="00DE7161" w:rsidP="00A36377">
            <w:pPr>
              <w:pStyle w:val="afff9"/>
            </w:pPr>
            <w:proofErr w:type="spellStart"/>
            <w:r w:rsidRPr="00DE7161">
              <w:t>jge</w:t>
            </w:r>
            <w:proofErr w:type="spellEnd"/>
            <w:r w:rsidRPr="00DE7161">
              <w:tab/>
              <w:t xml:space="preserve"> SHORT $LN2@jump_compr</w:t>
            </w:r>
          </w:p>
          <w:p w14:paraId="6F33725D" w14:textId="77777777" w:rsidR="00DE7161" w:rsidRPr="00DE7161" w:rsidRDefault="00DE7161" w:rsidP="00A36377">
            <w:pPr>
              <w:pStyle w:val="afff9"/>
            </w:pPr>
          </w:p>
          <w:p w14:paraId="23B73E91"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_j$[</w:t>
            </w:r>
            <w:proofErr w:type="spellStart"/>
            <w:r w:rsidRPr="00DE7161">
              <w:t>ebp</w:t>
            </w:r>
            <w:proofErr w:type="spellEnd"/>
            <w:r w:rsidRPr="00DE7161">
              <w:t>]</w:t>
            </w:r>
          </w:p>
          <w:p w14:paraId="47E7FFFD"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eax</w:t>
            </w:r>
            <w:proofErr w:type="spellEnd"/>
            <w:r w:rsidRPr="00DE7161">
              <w:t>, DWORD PTR _k$[</w:t>
            </w:r>
            <w:proofErr w:type="spellStart"/>
            <w:r w:rsidRPr="00DE7161">
              <w:t>ebp</w:t>
            </w:r>
            <w:proofErr w:type="spellEnd"/>
            <w:r w:rsidRPr="00DE7161">
              <w:t>]</w:t>
            </w:r>
          </w:p>
          <w:p w14:paraId="2A547968" w14:textId="77777777" w:rsidR="00DE7161" w:rsidRPr="00DE7161" w:rsidRDefault="00DE7161" w:rsidP="00A36377">
            <w:pPr>
              <w:pStyle w:val="afff9"/>
            </w:pPr>
            <w:proofErr w:type="spellStart"/>
            <w:r w:rsidRPr="00DE7161">
              <w:t>jge</w:t>
            </w:r>
            <w:proofErr w:type="spellEnd"/>
            <w:r w:rsidRPr="00DE7161">
              <w:tab/>
              <w:t xml:space="preserve"> SHORT $LN4@jump_compr</w:t>
            </w:r>
          </w:p>
          <w:p w14:paraId="05C26539" w14:textId="77777777" w:rsidR="00DE7161" w:rsidRPr="00DE7161" w:rsidRDefault="00DE7161" w:rsidP="00A36377">
            <w:pPr>
              <w:pStyle w:val="afff9"/>
            </w:pPr>
          </w:p>
          <w:p w14:paraId="0DB1F867"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_k$[</w:t>
            </w:r>
            <w:proofErr w:type="spellStart"/>
            <w:r w:rsidRPr="00DE7161">
              <w:t>ebp</w:t>
            </w:r>
            <w:proofErr w:type="spellEnd"/>
            <w:r w:rsidRPr="00DE7161">
              <w:t>]</w:t>
            </w:r>
          </w:p>
          <w:p w14:paraId="7F933FD6" w14:textId="77777777" w:rsidR="00DE7161" w:rsidRPr="00DE7161" w:rsidRDefault="00DE7161" w:rsidP="00A36377">
            <w:pPr>
              <w:pStyle w:val="afff9"/>
            </w:pPr>
            <w:proofErr w:type="spellStart"/>
            <w:r w:rsidRPr="00DE7161">
              <w:lastRenderedPageBreak/>
              <w:t>cmp</w:t>
            </w:r>
            <w:proofErr w:type="spellEnd"/>
            <w:r w:rsidRPr="00DE7161">
              <w:tab/>
              <w:t xml:space="preserve"> </w:t>
            </w:r>
            <w:proofErr w:type="spellStart"/>
            <w:r w:rsidRPr="00DE7161">
              <w:t>eax</w:t>
            </w:r>
            <w:proofErr w:type="spellEnd"/>
            <w:r w:rsidRPr="00DE7161">
              <w:t>, DWORD PTR _l$[</w:t>
            </w:r>
            <w:proofErr w:type="spellStart"/>
            <w:r w:rsidRPr="00DE7161">
              <w:t>ebp</w:t>
            </w:r>
            <w:proofErr w:type="spellEnd"/>
            <w:r w:rsidRPr="00DE7161">
              <w:t>]</w:t>
            </w:r>
          </w:p>
          <w:p w14:paraId="4F04EC54" w14:textId="77777777" w:rsidR="00DE7161" w:rsidRPr="00DE7161" w:rsidRDefault="00DE7161" w:rsidP="00A36377">
            <w:pPr>
              <w:pStyle w:val="afff9"/>
            </w:pPr>
            <w:proofErr w:type="spellStart"/>
            <w:r w:rsidRPr="00DE7161">
              <w:t>jge</w:t>
            </w:r>
            <w:proofErr w:type="spellEnd"/>
            <w:r w:rsidRPr="00DE7161">
              <w:tab/>
              <w:t xml:space="preserve"> SHORT $LN6@jump_compr</w:t>
            </w:r>
          </w:p>
          <w:p w14:paraId="0AEB2876" w14:textId="77777777" w:rsidR="00DE7161" w:rsidRPr="00DE7161" w:rsidRDefault="00DE7161" w:rsidP="00A36377">
            <w:pPr>
              <w:pStyle w:val="afff9"/>
            </w:pPr>
          </w:p>
          <w:p w14:paraId="7A7BF774"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_l$[</w:t>
            </w:r>
            <w:proofErr w:type="spellStart"/>
            <w:r w:rsidRPr="00DE7161">
              <w:t>ebp</w:t>
            </w:r>
            <w:proofErr w:type="spellEnd"/>
            <w:r w:rsidRPr="00DE7161">
              <w:t>]</w:t>
            </w:r>
          </w:p>
          <w:p w14:paraId="00D10D03"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eax</w:t>
            </w:r>
            <w:proofErr w:type="spellEnd"/>
            <w:r w:rsidRPr="00DE7161">
              <w:t>, DWORD PTR _m$[</w:t>
            </w:r>
            <w:proofErr w:type="spellStart"/>
            <w:r w:rsidRPr="00DE7161">
              <w:t>ebp</w:t>
            </w:r>
            <w:proofErr w:type="spellEnd"/>
            <w:r w:rsidRPr="00DE7161">
              <w:t>]</w:t>
            </w:r>
          </w:p>
          <w:p w14:paraId="6EECE6E8" w14:textId="77777777" w:rsidR="00DE7161" w:rsidRPr="00DE7161" w:rsidRDefault="00DE7161" w:rsidP="00A36377">
            <w:pPr>
              <w:pStyle w:val="afff9"/>
            </w:pPr>
            <w:proofErr w:type="spellStart"/>
            <w:r w:rsidRPr="00DE7161">
              <w:t>jge</w:t>
            </w:r>
            <w:proofErr w:type="spellEnd"/>
            <w:r w:rsidRPr="00DE7161">
              <w:tab/>
              <w:t xml:space="preserve"> SHORT $LN8@jump_compr</w:t>
            </w:r>
          </w:p>
          <w:p w14:paraId="116342AE" w14:textId="77777777" w:rsidR="00DE7161" w:rsidRPr="00DE7161" w:rsidRDefault="00DE7161" w:rsidP="00A36377">
            <w:pPr>
              <w:pStyle w:val="afff9"/>
            </w:pPr>
          </w:p>
          <w:p w14:paraId="2801B78C"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_l$[</w:t>
            </w:r>
            <w:proofErr w:type="spellStart"/>
            <w:r w:rsidRPr="00DE7161">
              <w:t>ebp</w:t>
            </w:r>
            <w:proofErr w:type="spellEnd"/>
            <w:r w:rsidRPr="00DE7161">
              <w:t>]</w:t>
            </w:r>
          </w:p>
          <w:p w14:paraId="64EB4163"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_m$[</w:t>
            </w:r>
            <w:proofErr w:type="spellStart"/>
            <w:r w:rsidRPr="00DE7161">
              <w:t>ebp</w:t>
            </w:r>
            <w:proofErr w:type="spellEnd"/>
            <w:r w:rsidRPr="00DE7161">
              <w:t>]</w:t>
            </w:r>
          </w:p>
          <w:p w14:paraId="30385067" w14:textId="77777777" w:rsidR="00DE7161" w:rsidRPr="00DE7161" w:rsidRDefault="00DE7161" w:rsidP="00A36377">
            <w:pPr>
              <w:pStyle w:val="afff9"/>
            </w:pPr>
            <w:r w:rsidRPr="00DE7161">
              <w:t>mov</w:t>
            </w:r>
            <w:r w:rsidRPr="00DE7161">
              <w:tab/>
              <w:t xml:space="preserve"> DWORD PTR _l$[</w:t>
            </w:r>
            <w:proofErr w:type="spellStart"/>
            <w:r w:rsidRPr="00DE7161">
              <w:t>ebp</w:t>
            </w:r>
            <w:proofErr w:type="spellEnd"/>
            <w:r w:rsidRPr="00DE7161">
              <w:t xml:space="preserve">], </w:t>
            </w:r>
            <w:proofErr w:type="spellStart"/>
            <w:r w:rsidRPr="00DE7161">
              <w:t>eax</w:t>
            </w:r>
            <w:proofErr w:type="spellEnd"/>
          </w:p>
          <w:p w14:paraId="7B71464C" w14:textId="77777777" w:rsidR="00DE7161" w:rsidRPr="00DE7161" w:rsidRDefault="00DE7161" w:rsidP="00A36377">
            <w:pPr>
              <w:pStyle w:val="afff9"/>
            </w:pPr>
            <w:proofErr w:type="spellStart"/>
            <w:r w:rsidRPr="00DE7161">
              <w:t>jmp</w:t>
            </w:r>
            <w:proofErr w:type="spellEnd"/>
            <w:r w:rsidRPr="00DE7161">
              <w:tab/>
              <w:t xml:space="preserve"> SHORT $LN9@jump_compr</w:t>
            </w:r>
          </w:p>
          <w:p w14:paraId="43A2CB5E" w14:textId="77777777" w:rsidR="00DE7161" w:rsidRPr="00DE7161" w:rsidRDefault="00DE7161" w:rsidP="00A36377">
            <w:pPr>
              <w:pStyle w:val="afff9"/>
            </w:pPr>
          </w:p>
          <w:p w14:paraId="5760B56E" w14:textId="77777777" w:rsidR="00DE7161" w:rsidRPr="00DE7161" w:rsidRDefault="00DE7161" w:rsidP="00A36377">
            <w:pPr>
              <w:pStyle w:val="afff9"/>
            </w:pPr>
            <w:r w:rsidRPr="00DE7161">
              <w:t>$LN8@jump_compr:</w:t>
            </w:r>
          </w:p>
          <w:p w14:paraId="341D2676" w14:textId="77777777" w:rsidR="00DE7161" w:rsidRPr="00DE7161" w:rsidRDefault="00DE7161" w:rsidP="00A36377">
            <w:pPr>
              <w:pStyle w:val="afff9"/>
            </w:pPr>
            <w:proofErr w:type="spellStart"/>
            <w:r w:rsidRPr="00DE7161">
              <w:t>jmp</w:t>
            </w:r>
            <w:proofErr w:type="spellEnd"/>
            <w:r w:rsidRPr="00DE7161">
              <w:tab/>
              <w:t xml:space="preserve"> SHORT $end_1$12</w:t>
            </w:r>
          </w:p>
          <w:p w14:paraId="5D594D1D" w14:textId="77777777" w:rsidR="00DE7161" w:rsidRPr="00DE7161" w:rsidRDefault="00DE7161" w:rsidP="00A36377">
            <w:pPr>
              <w:pStyle w:val="afff9"/>
            </w:pPr>
          </w:p>
          <w:p w14:paraId="45F03FFB" w14:textId="77777777" w:rsidR="00DE7161" w:rsidRPr="00DE7161" w:rsidRDefault="00DE7161" w:rsidP="00A36377">
            <w:pPr>
              <w:pStyle w:val="afff9"/>
            </w:pPr>
            <w:r w:rsidRPr="00DE7161">
              <w:t>$LN9@jump_compr:</w:t>
            </w:r>
          </w:p>
          <w:p w14:paraId="2CD34FFC" w14:textId="77777777" w:rsidR="00DE7161" w:rsidRPr="00DE7161" w:rsidRDefault="00DE7161" w:rsidP="00A36377">
            <w:pPr>
              <w:pStyle w:val="afff9"/>
            </w:pPr>
            <w:proofErr w:type="spellStart"/>
            <w:r w:rsidRPr="00DE7161">
              <w:t>jmp</w:t>
            </w:r>
            <w:proofErr w:type="spellEnd"/>
            <w:r w:rsidRPr="00DE7161">
              <w:tab/>
              <w:t xml:space="preserve"> SHORT $LN7@jump_compr</w:t>
            </w:r>
          </w:p>
          <w:p w14:paraId="41B03B2E" w14:textId="77777777" w:rsidR="00DE7161" w:rsidRPr="00DE7161" w:rsidRDefault="00DE7161" w:rsidP="00A36377">
            <w:pPr>
              <w:pStyle w:val="afff9"/>
            </w:pPr>
          </w:p>
          <w:p w14:paraId="20DB3C3D" w14:textId="77777777" w:rsidR="00DE7161" w:rsidRPr="00DE7161" w:rsidRDefault="00DE7161" w:rsidP="00A36377">
            <w:pPr>
              <w:pStyle w:val="afff9"/>
            </w:pPr>
            <w:r w:rsidRPr="00DE7161">
              <w:t>$LN6@jump_compr:</w:t>
            </w:r>
          </w:p>
          <w:p w14:paraId="15A2B28D"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_k$[</w:t>
            </w:r>
            <w:proofErr w:type="spellStart"/>
            <w:r w:rsidRPr="00DE7161">
              <w:t>ebp</w:t>
            </w:r>
            <w:proofErr w:type="spellEnd"/>
            <w:r w:rsidRPr="00DE7161">
              <w:t>]</w:t>
            </w:r>
          </w:p>
          <w:p w14:paraId="1DA87C27"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_l$[</w:t>
            </w:r>
            <w:proofErr w:type="spellStart"/>
            <w:r w:rsidRPr="00DE7161">
              <w:t>ebp</w:t>
            </w:r>
            <w:proofErr w:type="spellEnd"/>
            <w:r w:rsidRPr="00DE7161">
              <w:t>]</w:t>
            </w:r>
          </w:p>
          <w:p w14:paraId="63AFAF18" w14:textId="77777777" w:rsidR="00DE7161" w:rsidRPr="00DE7161" w:rsidRDefault="00DE7161" w:rsidP="00A36377">
            <w:pPr>
              <w:pStyle w:val="afff9"/>
            </w:pPr>
            <w:r w:rsidRPr="00DE7161">
              <w:t>mov</w:t>
            </w:r>
            <w:r w:rsidRPr="00DE7161">
              <w:tab/>
              <w:t xml:space="preserve"> DWORD PTR _k$[</w:t>
            </w:r>
            <w:proofErr w:type="spellStart"/>
            <w:r w:rsidRPr="00DE7161">
              <w:t>ebp</w:t>
            </w:r>
            <w:proofErr w:type="spellEnd"/>
            <w:r w:rsidRPr="00DE7161">
              <w:t xml:space="preserve">], </w:t>
            </w:r>
            <w:proofErr w:type="spellStart"/>
            <w:r w:rsidRPr="00DE7161">
              <w:t>eax</w:t>
            </w:r>
            <w:proofErr w:type="spellEnd"/>
          </w:p>
          <w:p w14:paraId="65DD1E22" w14:textId="77777777" w:rsidR="00DE7161" w:rsidRPr="00DE7161" w:rsidRDefault="00DE7161" w:rsidP="00A36377">
            <w:pPr>
              <w:pStyle w:val="afff9"/>
            </w:pPr>
          </w:p>
          <w:p w14:paraId="6ED9E633" w14:textId="77777777" w:rsidR="00DE7161" w:rsidRPr="00DE7161" w:rsidRDefault="00DE7161" w:rsidP="00A36377">
            <w:pPr>
              <w:pStyle w:val="afff9"/>
            </w:pPr>
            <w:r w:rsidRPr="00DE7161">
              <w:t>$LN7@jump_compr:</w:t>
            </w:r>
          </w:p>
          <w:p w14:paraId="3861294A" w14:textId="77777777" w:rsidR="00DE7161" w:rsidRPr="00DE7161" w:rsidRDefault="00DE7161" w:rsidP="00A36377">
            <w:pPr>
              <w:pStyle w:val="afff9"/>
            </w:pPr>
            <w:proofErr w:type="spellStart"/>
            <w:r w:rsidRPr="00DE7161">
              <w:lastRenderedPageBreak/>
              <w:t>jmp</w:t>
            </w:r>
            <w:proofErr w:type="spellEnd"/>
            <w:r w:rsidRPr="00DE7161">
              <w:tab/>
              <w:t xml:space="preserve"> SHORT $LN5@jump_compr</w:t>
            </w:r>
          </w:p>
          <w:p w14:paraId="0279D1FB" w14:textId="77777777" w:rsidR="00DE7161" w:rsidRPr="00DE7161" w:rsidRDefault="00DE7161" w:rsidP="00A36377">
            <w:pPr>
              <w:pStyle w:val="afff9"/>
            </w:pPr>
          </w:p>
          <w:p w14:paraId="16793259" w14:textId="77777777" w:rsidR="00DE7161" w:rsidRPr="00DE7161" w:rsidRDefault="00DE7161" w:rsidP="00A36377">
            <w:pPr>
              <w:pStyle w:val="afff9"/>
            </w:pPr>
            <w:r w:rsidRPr="00DE7161">
              <w:t>$LN4@jump_compr:</w:t>
            </w:r>
          </w:p>
          <w:p w14:paraId="428D4199"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_j$[</w:t>
            </w:r>
            <w:proofErr w:type="spellStart"/>
            <w:r w:rsidRPr="00DE7161">
              <w:t>ebp</w:t>
            </w:r>
            <w:proofErr w:type="spellEnd"/>
            <w:r w:rsidRPr="00DE7161">
              <w:t>]</w:t>
            </w:r>
          </w:p>
          <w:p w14:paraId="401A5D14"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_k$[</w:t>
            </w:r>
            <w:proofErr w:type="spellStart"/>
            <w:r w:rsidRPr="00DE7161">
              <w:t>ebp</w:t>
            </w:r>
            <w:proofErr w:type="spellEnd"/>
            <w:r w:rsidRPr="00DE7161">
              <w:t>]</w:t>
            </w:r>
          </w:p>
          <w:p w14:paraId="4E71A194" w14:textId="77777777" w:rsidR="00DE7161" w:rsidRPr="00DE7161" w:rsidRDefault="00DE7161" w:rsidP="00A36377">
            <w:pPr>
              <w:pStyle w:val="afff9"/>
            </w:pPr>
            <w:r w:rsidRPr="00DE7161">
              <w:t>mov</w:t>
            </w:r>
            <w:r w:rsidRPr="00DE7161">
              <w:tab/>
              <w:t xml:space="preserve"> DWORD PTR _j$[</w:t>
            </w:r>
            <w:proofErr w:type="spellStart"/>
            <w:r w:rsidRPr="00DE7161">
              <w:t>ebp</w:t>
            </w:r>
            <w:proofErr w:type="spellEnd"/>
            <w:r w:rsidRPr="00DE7161">
              <w:t xml:space="preserve">], </w:t>
            </w:r>
            <w:proofErr w:type="spellStart"/>
            <w:r w:rsidRPr="00DE7161">
              <w:t>eax</w:t>
            </w:r>
            <w:proofErr w:type="spellEnd"/>
          </w:p>
          <w:p w14:paraId="78509862" w14:textId="77777777" w:rsidR="00DE7161" w:rsidRPr="00DE7161" w:rsidRDefault="00DE7161" w:rsidP="00A36377">
            <w:pPr>
              <w:pStyle w:val="afff9"/>
            </w:pPr>
          </w:p>
          <w:p w14:paraId="46F2DDD7" w14:textId="77777777" w:rsidR="00DE7161" w:rsidRPr="00DE7161" w:rsidRDefault="00DE7161" w:rsidP="00A36377">
            <w:pPr>
              <w:pStyle w:val="afff9"/>
            </w:pPr>
            <w:r w:rsidRPr="00DE7161">
              <w:t>$end_1$12:</w:t>
            </w:r>
          </w:p>
          <w:p w14:paraId="6E354CDB" w14:textId="77777777" w:rsidR="00DE7161" w:rsidRPr="00DE7161" w:rsidRDefault="00DE7161" w:rsidP="00A36377">
            <w:pPr>
              <w:pStyle w:val="afff9"/>
            </w:pPr>
            <w:proofErr w:type="spellStart"/>
            <w:r w:rsidRPr="00DE7161">
              <w:t>jmp</w:t>
            </w:r>
            <w:proofErr w:type="spellEnd"/>
            <w:r w:rsidRPr="00DE7161">
              <w:tab/>
              <w:t xml:space="preserve"> SHORT $beg_1$11</w:t>
            </w:r>
          </w:p>
          <w:p w14:paraId="0DD25FE7" w14:textId="77777777" w:rsidR="00DE7161" w:rsidRPr="00DE7161" w:rsidRDefault="00DE7161" w:rsidP="00A36377">
            <w:pPr>
              <w:pStyle w:val="afff9"/>
            </w:pPr>
            <w:r w:rsidRPr="00DE7161">
              <w:t>$LN5@jump_compr:</w:t>
            </w:r>
          </w:p>
          <w:p w14:paraId="5AB5DB96" w14:textId="77777777" w:rsidR="00DE7161" w:rsidRPr="00DE7161" w:rsidRDefault="00DE7161" w:rsidP="00A36377">
            <w:pPr>
              <w:pStyle w:val="afff9"/>
            </w:pPr>
            <w:proofErr w:type="spellStart"/>
            <w:r w:rsidRPr="00DE7161">
              <w:t>jmp</w:t>
            </w:r>
            <w:proofErr w:type="spellEnd"/>
            <w:r w:rsidRPr="00DE7161">
              <w:tab/>
              <w:t xml:space="preserve"> SHORT $LN3@jump_compr</w:t>
            </w:r>
          </w:p>
          <w:p w14:paraId="0DB5EBF4" w14:textId="77777777" w:rsidR="00DE7161" w:rsidRPr="00DE7161" w:rsidRDefault="00DE7161" w:rsidP="00A36377">
            <w:pPr>
              <w:pStyle w:val="afff9"/>
            </w:pPr>
          </w:p>
          <w:p w14:paraId="172996AE" w14:textId="77777777" w:rsidR="00DE7161" w:rsidRPr="00DE7161" w:rsidRDefault="00DE7161" w:rsidP="00A36377">
            <w:pPr>
              <w:pStyle w:val="afff9"/>
            </w:pPr>
            <w:r w:rsidRPr="00DE7161">
              <w:t>$LN2@jump_compr:</w:t>
            </w:r>
          </w:p>
          <w:p w14:paraId="31865D0A"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roofErr w:type="spellStart"/>
            <w:r w:rsidRPr="00DE7161">
              <w:t>ebp</w:t>
            </w:r>
            <w:proofErr w:type="spellEnd"/>
            <w:r w:rsidRPr="00DE7161">
              <w:t>]</w:t>
            </w:r>
          </w:p>
          <w:p w14:paraId="0AAC1B95"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_j$[</w:t>
            </w:r>
            <w:proofErr w:type="spellStart"/>
            <w:r w:rsidRPr="00DE7161">
              <w:t>ebp</w:t>
            </w:r>
            <w:proofErr w:type="spellEnd"/>
            <w:r w:rsidRPr="00DE7161">
              <w:t>]</w:t>
            </w:r>
          </w:p>
          <w:p w14:paraId="07AAD988" w14:textId="77777777" w:rsidR="00DE7161" w:rsidRPr="00DE7161" w:rsidRDefault="00DE7161" w:rsidP="00A36377">
            <w:pPr>
              <w:pStyle w:val="afff9"/>
            </w:pPr>
            <w:r w:rsidRPr="00DE7161">
              <w:t>mov</w:t>
            </w:r>
            <w:r w:rsidRPr="00DE7161">
              <w:tab/>
              <w:t xml:space="preserve"> DWORD PTR _i$[</w:t>
            </w:r>
            <w:proofErr w:type="spellStart"/>
            <w:r w:rsidRPr="00DE7161">
              <w:t>ebp</w:t>
            </w:r>
            <w:proofErr w:type="spellEnd"/>
            <w:r w:rsidRPr="00DE7161">
              <w:t xml:space="preserve">], </w:t>
            </w:r>
            <w:proofErr w:type="spellStart"/>
            <w:r w:rsidRPr="00DE7161">
              <w:t>eax</w:t>
            </w:r>
            <w:proofErr w:type="spellEnd"/>
          </w:p>
          <w:p w14:paraId="4067E4F0" w14:textId="77777777" w:rsidR="00DE7161" w:rsidRPr="00DE7161" w:rsidRDefault="00DE7161" w:rsidP="00A36377">
            <w:pPr>
              <w:pStyle w:val="afff9"/>
            </w:pPr>
          </w:p>
          <w:p w14:paraId="6CC69D4E" w14:textId="77777777" w:rsidR="00DE7161" w:rsidRPr="00DE7161" w:rsidRDefault="00DE7161" w:rsidP="00A36377">
            <w:pPr>
              <w:pStyle w:val="afff9"/>
            </w:pPr>
            <w:r w:rsidRPr="00DE7161">
              <w:t>$LN3@jump_compr:</w:t>
            </w:r>
          </w:p>
          <w:p w14:paraId="1A8DBC8A" w14:textId="77777777" w:rsidR="00DE7161" w:rsidRPr="00DE7161" w:rsidRDefault="00DE7161" w:rsidP="00A36377">
            <w:pPr>
              <w:pStyle w:val="afff9"/>
            </w:pPr>
            <w:r w:rsidRPr="00DE7161">
              <w:t>mov</w:t>
            </w:r>
            <w:r w:rsidRPr="00DE7161">
              <w:tab/>
              <w:t xml:space="preserve"> </w:t>
            </w:r>
            <w:proofErr w:type="spellStart"/>
            <w:r w:rsidRPr="00DE7161">
              <w:t>eax</w:t>
            </w:r>
            <w:proofErr w:type="spellEnd"/>
            <w:r w:rsidRPr="00DE7161">
              <w:t>, DWORD PTR _i$[</w:t>
            </w:r>
            <w:proofErr w:type="spellStart"/>
            <w:r w:rsidRPr="00DE7161">
              <w:t>ebp</w:t>
            </w:r>
            <w:proofErr w:type="spellEnd"/>
            <w:r w:rsidRPr="00DE7161">
              <w:t>]</w:t>
            </w:r>
          </w:p>
          <w:p w14:paraId="4A86AFB5"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_j$[</w:t>
            </w:r>
            <w:proofErr w:type="spellStart"/>
            <w:r w:rsidRPr="00DE7161">
              <w:t>ebp</w:t>
            </w:r>
            <w:proofErr w:type="spellEnd"/>
            <w:r w:rsidRPr="00DE7161">
              <w:t>]</w:t>
            </w:r>
          </w:p>
          <w:p w14:paraId="2C0F87B9"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_k$[</w:t>
            </w:r>
            <w:proofErr w:type="spellStart"/>
            <w:r w:rsidRPr="00DE7161">
              <w:t>ebp</w:t>
            </w:r>
            <w:proofErr w:type="spellEnd"/>
            <w:r w:rsidRPr="00DE7161">
              <w:t>]</w:t>
            </w:r>
          </w:p>
          <w:p w14:paraId="6AD69D4B"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_l$[</w:t>
            </w:r>
            <w:proofErr w:type="spellStart"/>
            <w:r w:rsidRPr="00DE7161">
              <w:t>ebp</w:t>
            </w:r>
            <w:proofErr w:type="spellEnd"/>
            <w:r w:rsidRPr="00DE7161">
              <w:t>]</w:t>
            </w:r>
          </w:p>
          <w:p w14:paraId="465D4553"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DWORD PTR _m$[</w:t>
            </w:r>
            <w:proofErr w:type="spellStart"/>
            <w:r w:rsidRPr="00DE7161">
              <w:t>ebp</w:t>
            </w:r>
            <w:proofErr w:type="spellEnd"/>
            <w:r w:rsidRPr="00DE7161">
              <w:t>]</w:t>
            </w:r>
          </w:p>
        </w:tc>
        <w:tc>
          <w:tcPr>
            <w:tcW w:w="38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95D65" w14:textId="77777777" w:rsidR="00DE7161" w:rsidRPr="00DE7161" w:rsidRDefault="00DE7161" w:rsidP="00A36377">
            <w:pPr>
              <w:pStyle w:val="afff9"/>
            </w:pPr>
            <w:r w:rsidRPr="00DE7161">
              <w:lastRenderedPageBreak/>
              <w:t>push</w:t>
            </w:r>
            <w:r w:rsidRPr="00DE7161">
              <w:tab/>
              <w:t xml:space="preserve"> </w:t>
            </w:r>
            <w:proofErr w:type="spellStart"/>
            <w:r w:rsidRPr="00DE7161">
              <w:t>ecx</w:t>
            </w:r>
            <w:proofErr w:type="spellEnd"/>
          </w:p>
          <w:p w14:paraId="4AC08FCE" w14:textId="77777777" w:rsidR="00DE7161" w:rsidRPr="00DE7161" w:rsidRDefault="00DE7161" w:rsidP="00A36377">
            <w:pPr>
              <w:pStyle w:val="afff9"/>
            </w:pPr>
            <w:r w:rsidRPr="00DE7161">
              <w:t>push</w:t>
            </w:r>
            <w:r w:rsidRPr="00DE7161">
              <w:tab/>
              <w:t xml:space="preserve"> 2</w:t>
            </w:r>
          </w:p>
          <w:p w14:paraId="5859C0CE" w14:textId="77777777" w:rsidR="00DE7161" w:rsidRPr="00DE7161" w:rsidRDefault="00DE7161" w:rsidP="00A36377">
            <w:pPr>
              <w:pStyle w:val="afff9"/>
            </w:pPr>
            <w:r w:rsidRPr="00DE7161">
              <w:t>pop</w:t>
            </w:r>
            <w:r w:rsidRPr="00DE7161">
              <w:tab/>
              <w:t xml:space="preserve"> </w:t>
            </w:r>
            <w:proofErr w:type="spellStart"/>
            <w:r w:rsidRPr="00DE7161">
              <w:t>eax</w:t>
            </w:r>
            <w:proofErr w:type="spellEnd"/>
          </w:p>
          <w:p w14:paraId="0646900E" w14:textId="77777777" w:rsidR="00DE7161" w:rsidRPr="00DE7161" w:rsidRDefault="00DE7161" w:rsidP="00A36377">
            <w:pPr>
              <w:pStyle w:val="afff9"/>
            </w:pPr>
            <w:r w:rsidRPr="00DE7161">
              <w:t>$beg_1$18:</w:t>
            </w:r>
          </w:p>
          <w:p w14:paraId="5C112E2B" w14:textId="77777777" w:rsidR="00DE7161" w:rsidRPr="00DE7161" w:rsidRDefault="00DE7161" w:rsidP="00A36377">
            <w:pPr>
              <w:pStyle w:val="afff9"/>
            </w:pPr>
            <w:proofErr w:type="spellStart"/>
            <w:r w:rsidRPr="00DE7161">
              <w:t>cmp</w:t>
            </w:r>
            <w:proofErr w:type="spellEnd"/>
            <w:r w:rsidRPr="00DE7161">
              <w:tab/>
              <w:t xml:space="preserve"> </w:t>
            </w:r>
            <w:proofErr w:type="spellStart"/>
            <w:r w:rsidRPr="00DE7161">
              <w:t>eax</w:t>
            </w:r>
            <w:proofErr w:type="spellEnd"/>
            <w:r w:rsidRPr="00DE7161">
              <w:t>, 3</w:t>
            </w:r>
          </w:p>
          <w:p w14:paraId="1A251398" w14:textId="77777777" w:rsidR="00DE7161" w:rsidRPr="00DE7161" w:rsidRDefault="00DE7161" w:rsidP="00A36377">
            <w:pPr>
              <w:pStyle w:val="afff9"/>
            </w:pPr>
            <w:proofErr w:type="spellStart"/>
            <w:r w:rsidRPr="00DE7161">
              <w:t>jl</w:t>
            </w:r>
            <w:proofErr w:type="spellEnd"/>
            <w:r w:rsidRPr="00DE7161">
              <w:tab/>
              <w:t xml:space="preserve"> SHORT $LN12@jump_compr</w:t>
            </w:r>
          </w:p>
          <w:p w14:paraId="1B6D7E3F" w14:textId="77777777" w:rsidR="00DE7161" w:rsidRPr="00DE7161" w:rsidRDefault="00DE7161" w:rsidP="00A36377">
            <w:pPr>
              <w:pStyle w:val="afff9"/>
            </w:pPr>
            <w:r w:rsidRPr="00DE7161">
              <w:t>add</w:t>
            </w:r>
            <w:r w:rsidRPr="00DE7161">
              <w:tab/>
              <w:t xml:space="preserve"> </w:t>
            </w:r>
            <w:proofErr w:type="spellStart"/>
            <w:r w:rsidRPr="00DE7161">
              <w:t>eax</w:t>
            </w:r>
            <w:proofErr w:type="spellEnd"/>
            <w:r w:rsidRPr="00DE7161">
              <w:t>, 3</w:t>
            </w:r>
          </w:p>
          <w:p w14:paraId="5290EA10" w14:textId="77777777" w:rsidR="00DE7161" w:rsidRPr="00DE7161" w:rsidRDefault="00DE7161" w:rsidP="00A36377">
            <w:pPr>
              <w:pStyle w:val="afff9"/>
            </w:pPr>
            <w:r w:rsidRPr="00DE7161">
              <w:t>$end_1$19:</w:t>
            </w:r>
          </w:p>
          <w:p w14:paraId="1C7043FA" w14:textId="77777777" w:rsidR="00DE7161" w:rsidRPr="00DE7161" w:rsidRDefault="00DE7161" w:rsidP="00A36377">
            <w:pPr>
              <w:pStyle w:val="afff9"/>
            </w:pPr>
            <w:proofErr w:type="spellStart"/>
            <w:r w:rsidRPr="00DE7161">
              <w:t>jmp</w:t>
            </w:r>
            <w:proofErr w:type="spellEnd"/>
            <w:r w:rsidRPr="00DE7161">
              <w:tab/>
              <w:t xml:space="preserve"> SHORT $beg_1$18</w:t>
            </w:r>
          </w:p>
          <w:p w14:paraId="19EC9155" w14:textId="77777777" w:rsidR="00DE7161" w:rsidRPr="00DE7161" w:rsidRDefault="00DE7161" w:rsidP="00A36377">
            <w:pPr>
              <w:pStyle w:val="afff9"/>
            </w:pPr>
            <w:r w:rsidRPr="00DE7161">
              <w:t>$LN12@jump_compr:</w:t>
            </w:r>
          </w:p>
          <w:p w14:paraId="2390369C" w14:textId="77777777" w:rsidR="00DE7161" w:rsidRPr="00DE7161" w:rsidRDefault="00DE7161" w:rsidP="00A36377">
            <w:pPr>
              <w:pStyle w:val="afff9"/>
            </w:pPr>
            <w:r w:rsidRPr="00DE7161">
              <w:lastRenderedPageBreak/>
              <w:t>add</w:t>
            </w:r>
            <w:r w:rsidRPr="00DE7161">
              <w:tab/>
              <w:t xml:space="preserve"> </w:t>
            </w:r>
            <w:proofErr w:type="spellStart"/>
            <w:r w:rsidRPr="00DE7161">
              <w:t>eax</w:t>
            </w:r>
            <w:proofErr w:type="spellEnd"/>
            <w:r w:rsidRPr="00DE7161">
              <w:t>, 18</w:t>
            </w:r>
          </w:p>
        </w:tc>
      </w:tr>
    </w:tbl>
    <w:p w14:paraId="003E2D7B" w14:textId="25C750DA" w:rsidR="00E326E9" w:rsidRDefault="00DE7161" w:rsidP="00DE7161">
      <w:pPr>
        <w:spacing w:line="240" w:lineRule="auto"/>
        <w:ind w:firstLine="0"/>
        <w:rPr>
          <w:rFonts w:eastAsia="Times New Roman" w:cs="Times New Roman"/>
        </w:rPr>
      </w:pPr>
      <w:r w:rsidRPr="00DE7161">
        <w:rPr>
          <w:rFonts w:eastAsia="Times New Roman" w:cs="Times New Roman"/>
        </w:rPr>
        <w:lastRenderedPageBreak/>
        <w:t xml:space="preserve">Оптимизированный код сокращает цепочку сравнений, до сравнения, в котором может произойти переход в </w:t>
      </w:r>
      <w:r w:rsidRPr="00DE7161">
        <w:rPr>
          <w:rFonts w:eastAsia="Times New Roman" w:cs="Times New Roman"/>
          <w:lang w:val="en-US"/>
        </w:rPr>
        <w:t>end</w:t>
      </w:r>
      <w:r w:rsidRPr="00DE7161">
        <w:rPr>
          <w:rFonts w:eastAsia="Times New Roman" w:cs="Times New Roman"/>
        </w:rPr>
        <w:t xml:space="preserve">_1. Причем, если большее количество сравнений не происходит, а конечный результат выводится как регистр, который использовался для сравнения и заранее высчитанная константа. </w:t>
      </w:r>
    </w:p>
    <w:p w14:paraId="6A757D48" w14:textId="77777777" w:rsidR="00E326E9" w:rsidRDefault="00E326E9">
      <w:pPr>
        <w:spacing w:line="240" w:lineRule="auto"/>
        <w:ind w:firstLine="0"/>
        <w:rPr>
          <w:rFonts w:eastAsia="Times New Roman" w:cs="Times New Roman"/>
        </w:rPr>
      </w:pPr>
      <w:r>
        <w:rPr>
          <w:rFonts w:eastAsia="Times New Roman" w:cs="Times New Roman"/>
        </w:rPr>
        <w:br w:type="page"/>
      </w:r>
    </w:p>
    <w:p w14:paraId="0A6D5BF6" w14:textId="77777777" w:rsidR="00A67C33" w:rsidRPr="00A67C33" w:rsidRDefault="00A67C33" w:rsidP="00A67C33">
      <w:pPr>
        <w:pStyle w:val="10"/>
      </w:pPr>
      <w:r w:rsidRPr="00A67C33">
        <w:lastRenderedPageBreak/>
        <w:t>Хранение исходных материалов и репозиторий</w:t>
      </w:r>
    </w:p>
    <w:p w14:paraId="206DB281" w14:textId="77777777" w:rsidR="00A67C33" w:rsidRPr="00EE4995" w:rsidRDefault="00A67C33" w:rsidP="00A67C33">
      <w:pPr>
        <w:pStyle w:val="140"/>
        <w:rPr>
          <w:lang w:val="ru-RU"/>
        </w:rPr>
      </w:pPr>
      <w:r w:rsidRPr="00EE4995">
        <w:rPr>
          <w:lang w:val="ru-RU"/>
        </w:rPr>
        <w:t xml:space="preserve">Исходный </w:t>
      </w:r>
      <w:r w:rsidRPr="00A67C33">
        <w:t>C</w:t>
      </w:r>
      <w:r w:rsidRPr="00EE4995">
        <w:rPr>
          <w:lang w:val="ru-RU"/>
        </w:rPr>
        <w:t>-код, сгенерированные файлы ассемблерных листингов (</w:t>
      </w:r>
      <w:r w:rsidRPr="00A67C33">
        <w:t>OPTBENCH</w:t>
      </w:r>
      <w:r w:rsidRPr="00EE4995">
        <w:rPr>
          <w:lang w:val="ru-RU"/>
        </w:rPr>
        <w:t>_</w:t>
      </w:r>
      <w:r w:rsidRPr="00A67C33">
        <w:t>O</w:t>
      </w:r>
      <w:r w:rsidRPr="00EE4995">
        <w:rPr>
          <w:lang w:val="ru-RU"/>
        </w:rPr>
        <w:t>0.</w:t>
      </w:r>
      <w:r w:rsidRPr="00A67C33">
        <w:t>cod</w:t>
      </w:r>
      <w:r w:rsidRPr="00EE4995">
        <w:rPr>
          <w:lang w:val="ru-RU"/>
        </w:rPr>
        <w:t xml:space="preserve">, </w:t>
      </w:r>
      <w:r w:rsidRPr="00A67C33">
        <w:t>OPTBENCH</w:t>
      </w:r>
      <w:r w:rsidRPr="00EE4995">
        <w:rPr>
          <w:lang w:val="ru-RU"/>
        </w:rPr>
        <w:t>_</w:t>
      </w:r>
      <w:r w:rsidRPr="00A67C33">
        <w:t>O</w:t>
      </w:r>
      <w:r w:rsidRPr="00EE4995">
        <w:rPr>
          <w:lang w:val="ru-RU"/>
        </w:rPr>
        <w:t>2.</w:t>
      </w:r>
      <w:r w:rsidRPr="00A67C33">
        <w:t>cod</w:t>
      </w:r>
      <w:r w:rsidRPr="00EE4995">
        <w:rPr>
          <w:lang w:val="ru-RU"/>
        </w:rPr>
        <w:t xml:space="preserve">), а также собранные исполняемые файлы размещены в публичном </w:t>
      </w:r>
      <w:r w:rsidRPr="00A67C33">
        <w:t>Git</w:t>
      </w:r>
      <w:r w:rsidRPr="00EE4995">
        <w:rPr>
          <w:lang w:val="ru-RU"/>
        </w:rPr>
        <w:t>-репозитории проекта:</w:t>
      </w:r>
    </w:p>
    <w:p w14:paraId="2B65B2F1" w14:textId="7CA6CC66" w:rsidR="00A67C33" w:rsidRPr="00A67C33" w:rsidRDefault="00A67C33" w:rsidP="00A67C33">
      <w:pPr>
        <w:pStyle w:val="140"/>
      </w:pPr>
      <w:hyperlink r:id="rId11" w:history="1">
        <w:r w:rsidRPr="009B71D3">
          <w:rPr>
            <w:rStyle w:val="aff8"/>
            <w:b/>
            <w:bCs/>
          </w:rPr>
          <w:t>programming-languages-lab-</w:t>
        </w:r>
        <w:proofErr w:type="spellStart"/>
        <w:r w:rsidRPr="009B71D3">
          <w:rPr>
            <w:rStyle w:val="aff8"/>
            <w:b/>
            <w:bCs/>
          </w:rPr>
          <w:t>optbench</w:t>
        </w:r>
        <w:proofErr w:type="spellEnd"/>
      </w:hyperlink>
    </w:p>
    <w:p w14:paraId="3DC0BAB4" w14:textId="77777777" w:rsidR="00DE7161" w:rsidRPr="00DE7161" w:rsidRDefault="00DE7161" w:rsidP="00DE7161">
      <w:pPr>
        <w:spacing w:line="240" w:lineRule="auto"/>
        <w:ind w:firstLine="0"/>
        <w:rPr>
          <w:rFonts w:eastAsia="Times New Roman" w:cs="Times New Roman"/>
        </w:rPr>
      </w:pPr>
    </w:p>
    <w:p w14:paraId="74754A73" w14:textId="77777777" w:rsidR="00DE7161" w:rsidRDefault="00DE7161">
      <w:pPr>
        <w:spacing w:line="240" w:lineRule="auto"/>
        <w:ind w:firstLine="0"/>
        <w:rPr>
          <w:rFonts w:eastAsia="Times New Roman" w:cs="Times New Roman"/>
          <w:b/>
          <w:bCs/>
        </w:rPr>
      </w:pPr>
      <w:r>
        <w:rPr>
          <w:rFonts w:eastAsia="Times New Roman" w:cs="Times New Roman"/>
          <w:b/>
          <w:bCs/>
        </w:rPr>
        <w:br w:type="page"/>
      </w:r>
    </w:p>
    <w:p w14:paraId="6C637ADB" w14:textId="54BD1256" w:rsidR="00DE7161" w:rsidRPr="00DE7161" w:rsidRDefault="00DE7161" w:rsidP="000B32DC">
      <w:pPr>
        <w:pStyle w:val="10"/>
      </w:pPr>
      <w:r w:rsidRPr="00DE7161">
        <w:lastRenderedPageBreak/>
        <w:t>Выводы</w:t>
      </w:r>
    </w:p>
    <w:p w14:paraId="6F0C8271" w14:textId="77777777" w:rsidR="00805B41" w:rsidRPr="00EE4995" w:rsidRDefault="00805B41" w:rsidP="00805B41">
      <w:pPr>
        <w:pStyle w:val="140"/>
        <w:rPr>
          <w:lang w:val="ru-RU"/>
        </w:rPr>
      </w:pPr>
      <w:r w:rsidRPr="00EE4995">
        <w:rPr>
          <w:lang w:val="ru-RU"/>
        </w:rPr>
        <w:t xml:space="preserve">В ходе выполнения лабораторной работы были изучены принципы работы оптимизирующего компилятора </w:t>
      </w:r>
      <w:r w:rsidRPr="00805B41">
        <w:t>MSVC</w:t>
      </w:r>
      <w:r w:rsidRPr="00EE4995">
        <w:rPr>
          <w:lang w:val="ru-RU"/>
        </w:rPr>
        <w:t xml:space="preserve"> (</w:t>
      </w:r>
      <w:r w:rsidRPr="00805B41">
        <w:t>cl</w:t>
      </w:r>
      <w:r w:rsidRPr="00EE4995">
        <w:rPr>
          <w:lang w:val="ru-RU"/>
        </w:rPr>
        <w:t>.</w:t>
      </w:r>
      <w:r w:rsidRPr="00805B41">
        <w:t>exe</w:t>
      </w:r>
      <w:r w:rsidRPr="00EE4995">
        <w:rPr>
          <w:lang w:val="ru-RU"/>
        </w:rPr>
        <w:t>) и проведен сравнительный анализ ассемблерного кода до и после применения оптимизаций.</w:t>
      </w:r>
    </w:p>
    <w:p w14:paraId="4DF52462" w14:textId="77777777" w:rsidR="00805B41" w:rsidRPr="00805B41" w:rsidRDefault="00805B41" w:rsidP="00805B41">
      <w:pPr>
        <w:pStyle w:val="140"/>
      </w:pPr>
      <w:r w:rsidRPr="00805B41">
        <w:t xml:space="preserve">Основные результаты </w:t>
      </w:r>
      <w:proofErr w:type="spellStart"/>
      <w:r w:rsidRPr="00805B41">
        <w:t>исследования</w:t>
      </w:r>
      <w:proofErr w:type="spellEnd"/>
      <w:r w:rsidRPr="00805B41">
        <w:t>:</w:t>
      </w:r>
    </w:p>
    <w:p w14:paraId="50819CD7" w14:textId="77777777" w:rsidR="00805B41" w:rsidRPr="00EE4995" w:rsidRDefault="00805B41" w:rsidP="00805B41">
      <w:pPr>
        <w:pStyle w:val="a4"/>
        <w:rPr>
          <w:lang w:val="ru-RU"/>
        </w:rPr>
      </w:pPr>
      <w:r w:rsidRPr="00EE4995">
        <w:rPr>
          <w:lang w:val="ru-RU"/>
        </w:rPr>
        <w:t>При оптимизации по скорости (/</w:t>
      </w:r>
      <w:r w:rsidRPr="00805B41">
        <w:t>O</w:t>
      </w:r>
      <w:r w:rsidRPr="00EE4995">
        <w:rPr>
          <w:lang w:val="ru-RU"/>
        </w:rPr>
        <w:t>2) компилятор минимизирует обращения к оперативной памяти (стеку), перенося переменные и счетчики циклов в регистры общего назначения (</w:t>
      </w:r>
      <w:r w:rsidRPr="00805B41">
        <w:t>EAX</w:t>
      </w:r>
      <w:r w:rsidRPr="00EE4995">
        <w:rPr>
          <w:lang w:val="ru-RU"/>
        </w:rPr>
        <w:t xml:space="preserve">, </w:t>
      </w:r>
      <w:r w:rsidRPr="00805B41">
        <w:t>ECX</w:t>
      </w:r>
      <w:r w:rsidRPr="00EE4995">
        <w:rPr>
          <w:lang w:val="ru-RU"/>
        </w:rPr>
        <w:t xml:space="preserve">, </w:t>
      </w:r>
      <w:r w:rsidRPr="00805B41">
        <w:t>EBX</w:t>
      </w:r>
      <w:r w:rsidRPr="00EE4995">
        <w:rPr>
          <w:lang w:val="ru-RU"/>
        </w:rPr>
        <w:t xml:space="preserve">, </w:t>
      </w:r>
      <w:r w:rsidRPr="00805B41">
        <w:t>ESI</w:t>
      </w:r>
      <w:r w:rsidRPr="00EE4995">
        <w:rPr>
          <w:lang w:val="ru-RU"/>
        </w:rPr>
        <w:t>).</w:t>
      </w:r>
    </w:p>
    <w:p w14:paraId="176ACAC3" w14:textId="69B75B8C" w:rsidR="00805B41" w:rsidRPr="00EE4995" w:rsidRDefault="00805B41" w:rsidP="00805B41">
      <w:pPr>
        <w:pStyle w:val="a4"/>
        <w:rPr>
          <w:lang w:val="ru-RU"/>
        </w:rPr>
      </w:pPr>
      <w:r w:rsidRPr="00EE4995">
        <w:rPr>
          <w:lang w:val="ru-RU"/>
        </w:rPr>
        <w:t xml:space="preserve">Продемонстрировано эффективное применение снижения мощности операций (замена умножения на инструкции </w:t>
      </w:r>
      <w:r w:rsidRPr="00805B41">
        <w:t>lea</w:t>
      </w:r>
      <w:r w:rsidRPr="00EE4995">
        <w:rPr>
          <w:lang w:val="ru-RU"/>
        </w:rPr>
        <w:t xml:space="preserve"> и логические сдвиги), свер</w:t>
      </w:r>
      <w:r w:rsidR="00683ED6">
        <w:rPr>
          <w:lang w:val="ru-RU"/>
        </w:rPr>
        <w:t>с</w:t>
      </w:r>
      <w:r w:rsidRPr="00EE4995">
        <w:rPr>
          <w:lang w:val="ru-RU"/>
        </w:rPr>
        <w:t>тки констант и полного удаления «мертвого» кода (</w:t>
      </w:r>
      <w:r w:rsidRPr="00805B41">
        <w:t>Dead</w:t>
      </w:r>
      <w:r w:rsidRPr="00EE4995">
        <w:rPr>
          <w:lang w:val="ru-RU"/>
        </w:rPr>
        <w:t xml:space="preserve"> </w:t>
      </w:r>
      <w:r w:rsidRPr="00805B41">
        <w:t>Code</w:t>
      </w:r>
      <w:r w:rsidRPr="00EE4995">
        <w:rPr>
          <w:lang w:val="ru-RU"/>
        </w:rPr>
        <w:t xml:space="preserve"> </w:t>
      </w:r>
      <w:r w:rsidRPr="00805B41">
        <w:t>Elimination</w:t>
      </w:r>
      <w:r w:rsidRPr="00EE4995">
        <w:rPr>
          <w:lang w:val="ru-RU"/>
        </w:rPr>
        <w:t>).</w:t>
      </w:r>
    </w:p>
    <w:p w14:paraId="76F14878" w14:textId="77777777" w:rsidR="00805B41" w:rsidRPr="00EE4995" w:rsidRDefault="00805B41" w:rsidP="00805B41">
      <w:pPr>
        <w:pStyle w:val="a4"/>
        <w:rPr>
          <w:lang w:val="ru-RU"/>
        </w:rPr>
      </w:pPr>
      <w:r w:rsidRPr="00EE4995">
        <w:rPr>
          <w:lang w:val="ru-RU"/>
        </w:rPr>
        <w:t>Анализ показал, что современные компиляторы автоматически предотвращают неэффективные вызовы функций и неиспользуемые вычисления, подгоняя код под максимальное использование регистровой памяти процессора.</w:t>
      </w:r>
    </w:p>
    <w:p w14:paraId="3816D08E" w14:textId="14AA946B" w:rsidR="00601F8B" w:rsidRPr="00805B41" w:rsidRDefault="00601F8B" w:rsidP="00805B41">
      <w:pPr>
        <w:pStyle w:val="140"/>
        <w:rPr>
          <w:lang w:val="ru-RU"/>
        </w:rPr>
      </w:pPr>
    </w:p>
    <w:sectPr w:rsidR="00601F8B" w:rsidRPr="00805B41" w:rsidSect="000B32DC">
      <w:headerReference w:type="even" r:id="rId12"/>
      <w:headerReference w:type="default" r:id="rId13"/>
      <w:footerReference w:type="even" r:id="rId14"/>
      <w:footerReference w:type="default" r:id="rId15"/>
      <w:headerReference w:type="first" r:id="rId16"/>
      <w:footerReference w:type="first" r:id="rId17"/>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6321A" w14:textId="77777777" w:rsidR="006C5FF2" w:rsidRPr="00D60F71" w:rsidRDefault="006C5FF2" w:rsidP="00D60F71">
      <w:pPr>
        <w:pStyle w:val="af1"/>
        <w:spacing w:line="240" w:lineRule="auto"/>
        <w:rPr>
          <w:rFonts w:eastAsiaTheme="minorEastAsia" w:cstheme="minorBidi"/>
          <w:bCs w:val="0"/>
          <w:szCs w:val="22"/>
        </w:rPr>
      </w:pPr>
      <w:r>
        <w:separator/>
      </w:r>
    </w:p>
  </w:endnote>
  <w:endnote w:type="continuationSeparator" w:id="0">
    <w:p w14:paraId="694BC989" w14:textId="77777777" w:rsidR="006C5FF2" w:rsidRPr="00D60F71" w:rsidRDefault="006C5FF2" w:rsidP="00D60F71">
      <w:pPr>
        <w:pStyle w:val="af1"/>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Times New Roman (Основной текст">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FFA1" w14:textId="77777777" w:rsidR="009D0645" w:rsidRDefault="009D0645">
    <w:pPr>
      <w:pStyle w:val="af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7132360B" w14:textId="77777777" w:rsidR="00C53ADA" w:rsidRPr="00C53ADA" w:rsidRDefault="008A790C" w:rsidP="00C53ADA">
        <w:pPr>
          <w:pStyle w:val="aff1"/>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35C3" w14:textId="77777777" w:rsidR="009D0645" w:rsidRDefault="009D0645">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DA10" w14:textId="77777777" w:rsidR="006C5FF2" w:rsidRPr="00D60F71" w:rsidRDefault="006C5FF2" w:rsidP="00D60F71">
      <w:pPr>
        <w:pStyle w:val="af1"/>
        <w:spacing w:line="240" w:lineRule="auto"/>
        <w:rPr>
          <w:rFonts w:eastAsiaTheme="minorEastAsia" w:cstheme="minorBidi"/>
          <w:bCs w:val="0"/>
          <w:szCs w:val="22"/>
        </w:rPr>
      </w:pPr>
      <w:r>
        <w:separator/>
      </w:r>
    </w:p>
  </w:footnote>
  <w:footnote w:type="continuationSeparator" w:id="0">
    <w:p w14:paraId="72E0DB33" w14:textId="77777777" w:rsidR="006C5FF2" w:rsidRPr="00D60F71" w:rsidRDefault="006C5FF2" w:rsidP="00D60F71">
      <w:pPr>
        <w:pStyle w:val="af1"/>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D75A" w14:textId="77777777" w:rsidR="009D0645" w:rsidRDefault="009D0645">
    <w:pPr>
      <w:pStyle w:val="af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623E" w14:textId="77777777" w:rsidR="009D0645" w:rsidRDefault="009D0645">
    <w:pPr>
      <w:pStyle w:val="af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BB87" w14:textId="77777777" w:rsidR="009D0645" w:rsidRDefault="009D0645">
    <w:pPr>
      <w:pStyle w:val="af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61F0BFD"/>
    <w:multiLevelType w:val="multilevel"/>
    <w:tmpl w:val="54C2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8" w15:restartNumberingAfterBreak="0">
    <w:nsid w:val="09CC1AE9"/>
    <w:multiLevelType w:val="multilevel"/>
    <w:tmpl w:val="6F544936"/>
    <w:numStyleLink w:val="22"/>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2"/>
  </w:abstractNum>
  <w:abstractNum w:abstractNumId="13"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E1235E8"/>
    <w:multiLevelType w:val="hybridMultilevel"/>
    <w:tmpl w:val="E10ABF44"/>
    <w:lvl w:ilvl="0" w:tplc="48844EF0">
      <w:start w:val="1"/>
      <w:numFmt w:val="decimal"/>
      <w:pStyle w:val="a2"/>
      <w:suff w:val="space"/>
      <w:lvlText w:val="Таблица %1 "/>
      <w:lvlJc w:val="left"/>
      <w:pPr>
        <w:ind w:left="64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4F26BF1"/>
    <w:multiLevelType w:val="multilevel"/>
    <w:tmpl w:val="26B2CB02"/>
    <w:lvl w:ilvl="0">
      <w:start w:val="1"/>
      <w:numFmt w:val="bullet"/>
      <w:pStyle w:val="a3"/>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5500D25"/>
    <w:multiLevelType w:val="multilevel"/>
    <w:tmpl w:val="6F544936"/>
    <w:numStyleLink w:val="22"/>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3F6C41A4"/>
    <w:multiLevelType w:val="hybridMultilevel"/>
    <w:tmpl w:val="22322202"/>
    <w:lvl w:ilvl="0" w:tplc="05504CE6">
      <w:start w:val="1"/>
      <w:numFmt w:val="decimal"/>
      <w:pStyle w:val="a4"/>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AFE35C8"/>
    <w:multiLevelType w:val="multilevel"/>
    <w:tmpl w:val="0419001D"/>
    <w:styleLink w:val="a5"/>
    <w:lvl w:ilvl="0">
      <w:start w:val="1"/>
      <w:numFmt w:val="decimal"/>
      <w:lvlText w:val="%1)"/>
      <w:lvlJc w:val="left"/>
      <w:pPr>
        <w:ind w:left="360" w:hanging="360"/>
      </w:pPr>
      <w:rPr>
        <w:rFonts w:asciiTheme="majorBidi" w:hAnsiTheme="majorBidi"/>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3" w15:restartNumberingAfterBreak="0">
    <w:nsid w:val="5D123824"/>
    <w:multiLevelType w:val="hybridMultilevel"/>
    <w:tmpl w:val="D9EAA19A"/>
    <w:lvl w:ilvl="0" w:tplc="25F0B318">
      <w:start w:val="1"/>
      <w:numFmt w:val="decimal"/>
      <w:pStyle w:val="a6"/>
      <w:lvlText w:val="%1."/>
      <w:lvlJc w:val="left"/>
      <w:pPr>
        <w:ind w:left="1571" w:hanging="360"/>
      </w:p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5F4065DA"/>
    <w:multiLevelType w:val="multilevel"/>
    <w:tmpl w:val="60842DEC"/>
    <w:lvl w:ilvl="0">
      <w:start w:val="1"/>
      <w:numFmt w:val="russianUpper"/>
      <w:pStyle w:val="a7"/>
      <w:suff w:val="space"/>
      <w:lvlText w:val="Приложение %1"/>
      <w:lvlJc w:val="left"/>
      <w:pPr>
        <w:ind w:left="0" w:firstLine="0"/>
      </w:pPr>
    </w:lvl>
    <w:lvl w:ilvl="1">
      <w:start w:val="1"/>
      <w:numFmt w:val="decimal"/>
      <w:suff w:val="space"/>
      <w:lvlText w:val="%1.%2."/>
      <w:lvlJc w:val="left"/>
      <w:pPr>
        <w:ind w:left="0" w:firstLine="0"/>
      </w:pPr>
      <w:rPr>
        <w:rFonts w:ascii="Times New Roman" w:hAnsi="Times New Roman" w:hint="default"/>
        <w:b/>
        <w:i w:val="0"/>
        <w:sz w:val="28"/>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5" w15:restartNumberingAfterBreak="0">
    <w:nsid w:val="5FA2065E"/>
    <w:multiLevelType w:val="multilevel"/>
    <w:tmpl w:val="6D4C7A46"/>
    <w:lvl w:ilvl="0">
      <w:start w:val="1"/>
      <w:numFmt w:val="decimal"/>
      <w:pStyle w:val="10"/>
      <w:suff w:val="space"/>
      <w:lvlText w:val="%1."/>
      <w:lvlJc w:val="left"/>
      <w:pPr>
        <w:ind w:left="0" w:firstLine="0"/>
      </w:pPr>
      <w:rPr>
        <w:rFonts w:ascii="Times New Roman" w:hAnsi="Times New Roman" w:hint="default"/>
        <w:b/>
        <w:i w:val="0"/>
        <w:sz w:val="32"/>
      </w:rPr>
    </w:lvl>
    <w:lvl w:ilvl="1">
      <w:start w:val="1"/>
      <w:numFmt w:val="decimal"/>
      <w:pStyle w:val="23"/>
      <w:suff w:val="space"/>
      <w:lvlText w:val="%1.%2."/>
      <w:lvlJc w:val="left"/>
      <w:pPr>
        <w:ind w:left="0" w:firstLine="0"/>
      </w:pPr>
      <w:rPr>
        <w:rFonts w:ascii="Times New Roman" w:hAnsi="Times New Roman" w:hint="default"/>
        <w:b/>
        <w:i w:val="0"/>
        <w:sz w:val="28"/>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6" w15:restartNumberingAfterBreak="0">
    <w:nsid w:val="602F42F6"/>
    <w:multiLevelType w:val="multilevel"/>
    <w:tmpl w:val="34868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7FC70B2"/>
    <w:multiLevelType w:val="hybridMultilevel"/>
    <w:tmpl w:val="6F4C2824"/>
    <w:lvl w:ilvl="0" w:tplc="70526CC8">
      <w:start w:val="1"/>
      <w:numFmt w:val="decimal"/>
      <w:pStyle w:val="a8"/>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0"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1" w15:restartNumberingAfterBreak="0">
    <w:nsid w:val="71D25BA4"/>
    <w:multiLevelType w:val="hybridMultilevel"/>
    <w:tmpl w:val="797044CE"/>
    <w:lvl w:ilvl="0" w:tplc="822EBAB4">
      <w:start w:val="1"/>
      <w:numFmt w:val="decimal"/>
      <w:pStyle w:val="a9"/>
      <w:suff w:val="space"/>
      <w:lvlText w:val="Листинг %1 "/>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16cid:durableId="916013995">
    <w:abstractNumId w:val="16"/>
  </w:num>
  <w:num w:numId="2" w16cid:durableId="981348169">
    <w:abstractNumId w:val="30"/>
  </w:num>
  <w:num w:numId="3" w16cid:durableId="1703247049">
    <w:abstractNumId w:val="14"/>
  </w:num>
  <w:num w:numId="4" w16cid:durableId="364252311">
    <w:abstractNumId w:val="1"/>
  </w:num>
  <w:num w:numId="5" w16cid:durableId="74211847">
    <w:abstractNumId w:val="32"/>
  </w:num>
  <w:num w:numId="6" w16cid:durableId="1222326456">
    <w:abstractNumId w:val="22"/>
  </w:num>
  <w:num w:numId="7" w16cid:durableId="505756597">
    <w:abstractNumId w:val="7"/>
  </w:num>
  <w:num w:numId="8" w16cid:durableId="1501698892">
    <w:abstractNumId w:val="13"/>
  </w:num>
  <w:num w:numId="9" w16cid:durableId="1705212463">
    <w:abstractNumId w:val="10"/>
  </w:num>
  <w:num w:numId="10" w16cid:durableId="367804135">
    <w:abstractNumId w:val="23"/>
  </w:num>
  <w:num w:numId="11" w16cid:durableId="87165069">
    <w:abstractNumId w:val="5"/>
  </w:num>
  <w:num w:numId="12" w16cid:durableId="1341351714">
    <w:abstractNumId w:val="28"/>
  </w:num>
  <w:num w:numId="13" w16cid:durableId="29769165">
    <w:abstractNumId w:val="0"/>
  </w:num>
  <w:num w:numId="14" w16cid:durableId="1925989454">
    <w:abstractNumId w:val="29"/>
  </w:num>
  <w:num w:numId="15" w16cid:durableId="433207531">
    <w:abstractNumId w:val="8"/>
  </w:num>
  <w:num w:numId="16" w16cid:durableId="1176773276">
    <w:abstractNumId w:val="18"/>
  </w:num>
  <w:num w:numId="17" w16cid:durableId="1268386349">
    <w:abstractNumId w:val="12"/>
  </w:num>
  <w:num w:numId="18" w16cid:durableId="155149936">
    <w:abstractNumId w:val="9"/>
  </w:num>
  <w:num w:numId="19" w16cid:durableId="1424229915">
    <w:abstractNumId w:val="27"/>
  </w:num>
  <w:num w:numId="20" w16cid:durableId="1922912396">
    <w:abstractNumId w:val="3"/>
  </w:num>
  <w:num w:numId="21" w16cid:durableId="2015910632">
    <w:abstractNumId w:val="4"/>
  </w:num>
  <w:num w:numId="22" w16cid:durableId="1586839543">
    <w:abstractNumId w:val="19"/>
  </w:num>
  <w:num w:numId="23" w16cid:durableId="1427925685">
    <w:abstractNumId w:val="11"/>
  </w:num>
  <w:num w:numId="24" w16cid:durableId="795294704">
    <w:abstractNumId w:val="2"/>
  </w:num>
  <w:num w:numId="25" w16cid:durableId="20975494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8270391">
    <w:abstractNumId w:val="1"/>
  </w:num>
  <w:num w:numId="27" w16cid:durableId="721665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31725060">
    <w:abstractNumId w:val="32"/>
  </w:num>
  <w:num w:numId="29" w16cid:durableId="2049337418">
    <w:abstractNumId w:val="13"/>
  </w:num>
  <w:num w:numId="30" w16cid:durableId="926733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44025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324772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305800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08145808">
    <w:abstractNumId w:val="25"/>
  </w:num>
  <w:num w:numId="35" w16cid:durableId="1142310471">
    <w:abstractNumId w:val="25"/>
  </w:num>
  <w:num w:numId="36" w16cid:durableId="1207447510">
    <w:abstractNumId w:val="24"/>
  </w:num>
  <w:num w:numId="37" w16cid:durableId="1874994471">
    <w:abstractNumId w:val="21"/>
  </w:num>
  <w:num w:numId="38" w16cid:durableId="2063291233">
    <w:abstractNumId w:val="31"/>
  </w:num>
  <w:num w:numId="39" w16cid:durableId="1711806042">
    <w:abstractNumId w:val="17"/>
  </w:num>
  <w:num w:numId="40" w16cid:durableId="571886523">
    <w:abstractNumId w:val="20"/>
  </w:num>
  <w:num w:numId="41" w16cid:durableId="82457435">
    <w:abstractNumId w:val="15"/>
  </w:num>
  <w:num w:numId="42" w16cid:durableId="1382366233">
    <w:abstractNumId w:val="6"/>
  </w:num>
  <w:num w:numId="43" w16cid:durableId="1976594830">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61"/>
    <w:rsid w:val="00035C4C"/>
    <w:rsid w:val="0003656F"/>
    <w:rsid w:val="0006172D"/>
    <w:rsid w:val="00063A15"/>
    <w:rsid w:val="00090579"/>
    <w:rsid w:val="00095910"/>
    <w:rsid w:val="000B1F41"/>
    <w:rsid w:val="000B32DC"/>
    <w:rsid w:val="000B5D9C"/>
    <w:rsid w:val="000F71FD"/>
    <w:rsid w:val="00151BEC"/>
    <w:rsid w:val="00162375"/>
    <w:rsid w:val="001630E8"/>
    <w:rsid w:val="001832F5"/>
    <w:rsid w:val="001B1B03"/>
    <w:rsid w:val="001B32F7"/>
    <w:rsid w:val="001E6E38"/>
    <w:rsid w:val="0020070E"/>
    <w:rsid w:val="00233415"/>
    <w:rsid w:val="002523D2"/>
    <w:rsid w:val="0025334A"/>
    <w:rsid w:val="0029350D"/>
    <w:rsid w:val="002D1672"/>
    <w:rsid w:val="002D5C58"/>
    <w:rsid w:val="002E373A"/>
    <w:rsid w:val="002E78EA"/>
    <w:rsid w:val="00306306"/>
    <w:rsid w:val="00312B77"/>
    <w:rsid w:val="00313B8B"/>
    <w:rsid w:val="00321776"/>
    <w:rsid w:val="00327A23"/>
    <w:rsid w:val="00341A02"/>
    <w:rsid w:val="003508B4"/>
    <w:rsid w:val="00362FC2"/>
    <w:rsid w:val="00371E39"/>
    <w:rsid w:val="0037417C"/>
    <w:rsid w:val="00384ECC"/>
    <w:rsid w:val="00391D53"/>
    <w:rsid w:val="00395E78"/>
    <w:rsid w:val="003B2153"/>
    <w:rsid w:val="003B7418"/>
    <w:rsid w:val="003C218B"/>
    <w:rsid w:val="003D414E"/>
    <w:rsid w:val="003E4132"/>
    <w:rsid w:val="003E4C7B"/>
    <w:rsid w:val="003F708B"/>
    <w:rsid w:val="0040671E"/>
    <w:rsid w:val="004156CB"/>
    <w:rsid w:val="004329C7"/>
    <w:rsid w:val="00475C3D"/>
    <w:rsid w:val="004838FB"/>
    <w:rsid w:val="00497F6F"/>
    <w:rsid w:val="004B37E8"/>
    <w:rsid w:val="004B5CD2"/>
    <w:rsid w:val="004F2A89"/>
    <w:rsid w:val="004F7F88"/>
    <w:rsid w:val="005079A0"/>
    <w:rsid w:val="00516DFF"/>
    <w:rsid w:val="00543F39"/>
    <w:rsid w:val="00544F2D"/>
    <w:rsid w:val="005C4C53"/>
    <w:rsid w:val="005D2800"/>
    <w:rsid w:val="005E4F2A"/>
    <w:rsid w:val="005F5DC5"/>
    <w:rsid w:val="00600906"/>
    <w:rsid w:val="00601F8B"/>
    <w:rsid w:val="0061144C"/>
    <w:rsid w:val="00667C4B"/>
    <w:rsid w:val="0067324A"/>
    <w:rsid w:val="00674524"/>
    <w:rsid w:val="00683ED6"/>
    <w:rsid w:val="006A07AC"/>
    <w:rsid w:val="006B3E75"/>
    <w:rsid w:val="006B4CA3"/>
    <w:rsid w:val="006C5FF2"/>
    <w:rsid w:val="006C7A54"/>
    <w:rsid w:val="006E7B40"/>
    <w:rsid w:val="006F5F48"/>
    <w:rsid w:val="0070592F"/>
    <w:rsid w:val="007113DE"/>
    <w:rsid w:val="0071183B"/>
    <w:rsid w:val="00712E99"/>
    <w:rsid w:val="00715850"/>
    <w:rsid w:val="007246FB"/>
    <w:rsid w:val="00747443"/>
    <w:rsid w:val="0075210F"/>
    <w:rsid w:val="00753008"/>
    <w:rsid w:val="00773594"/>
    <w:rsid w:val="0078465D"/>
    <w:rsid w:val="007C378E"/>
    <w:rsid w:val="007D0609"/>
    <w:rsid w:val="007D3A85"/>
    <w:rsid w:val="008045D8"/>
    <w:rsid w:val="00805B41"/>
    <w:rsid w:val="008132EA"/>
    <w:rsid w:val="008244CC"/>
    <w:rsid w:val="008302C7"/>
    <w:rsid w:val="00830F2D"/>
    <w:rsid w:val="00853432"/>
    <w:rsid w:val="00856000"/>
    <w:rsid w:val="008A790C"/>
    <w:rsid w:val="008C159B"/>
    <w:rsid w:val="008D6C4D"/>
    <w:rsid w:val="00917645"/>
    <w:rsid w:val="00917D90"/>
    <w:rsid w:val="00923E95"/>
    <w:rsid w:val="0093477C"/>
    <w:rsid w:val="00961BBB"/>
    <w:rsid w:val="00983861"/>
    <w:rsid w:val="00985035"/>
    <w:rsid w:val="009A77CB"/>
    <w:rsid w:val="009B1702"/>
    <w:rsid w:val="009B71D3"/>
    <w:rsid w:val="009C0CF1"/>
    <w:rsid w:val="009D0645"/>
    <w:rsid w:val="009F270C"/>
    <w:rsid w:val="009F5065"/>
    <w:rsid w:val="009F6963"/>
    <w:rsid w:val="00A2111C"/>
    <w:rsid w:val="00A233A8"/>
    <w:rsid w:val="00A36377"/>
    <w:rsid w:val="00A64183"/>
    <w:rsid w:val="00A6690D"/>
    <w:rsid w:val="00A67C33"/>
    <w:rsid w:val="00A871B2"/>
    <w:rsid w:val="00AA2FFD"/>
    <w:rsid w:val="00AB21C6"/>
    <w:rsid w:val="00AC45C0"/>
    <w:rsid w:val="00AC657E"/>
    <w:rsid w:val="00AD03E2"/>
    <w:rsid w:val="00AE1D8A"/>
    <w:rsid w:val="00AE243B"/>
    <w:rsid w:val="00AE53D9"/>
    <w:rsid w:val="00AF627D"/>
    <w:rsid w:val="00B13B4B"/>
    <w:rsid w:val="00B7538A"/>
    <w:rsid w:val="00B9474D"/>
    <w:rsid w:val="00B968FE"/>
    <w:rsid w:val="00BE19C9"/>
    <w:rsid w:val="00BE1C48"/>
    <w:rsid w:val="00C174D6"/>
    <w:rsid w:val="00C212CE"/>
    <w:rsid w:val="00C36F05"/>
    <w:rsid w:val="00C469D8"/>
    <w:rsid w:val="00C5031D"/>
    <w:rsid w:val="00C53ADA"/>
    <w:rsid w:val="00C6615B"/>
    <w:rsid w:val="00C77E41"/>
    <w:rsid w:val="00CD69E8"/>
    <w:rsid w:val="00D106DC"/>
    <w:rsid w:val="00D139C3"/>
    <w:rsid w:val="00D24CF4"/>
    <w:rsid w:val="00D32446"/>
    <w:rsid w:val="00D5217D"/>
    <w:rsid w:val="00D52829"/>
    <w:rsid w:val="00D60F71"/>
    <w:rsid w:val="00D83EF6"/>
    <w:rsid w:val="00DB66C1"/>
    <w:rsid w:val="00DC592F"/>
    <w:rsid w:val="00DE7161"/>
    <w:rsid w:val="00E13401"/>
    <w:rsid w:val="00E326E9"/>
    <w:rsid w:val="00E40BAB"/>
    <w:rsid w:val="00E675B9"/>
    <w:rsid w:val="00E71E31"/>
    <w:rsid w:val="00E802CE"/>
    <w:rsid w:val="00E80FFE"/>
    <w:rsid w:val="00E84FA6"/>
    <w:rsid w:val="00EB483B"/>
    <w:rsid w:val="00EC03D0"/>
    <w:rsid w:val="00EC06C5"/>
    <w:rsid w:val="00EE4995"/>
    <w:rsid w:val="00EF4ADA"/>
    <w:rsid w:val="00F03722"/>
    <w:rsid w:val="00F1331F"/>
    <w:rsid w:val="00F2105D"/>
    <w:rsid w:val="00F466E5"/>
    <w:rsid w:val="00F52F00"/>
    <w:rsid w:val="00F55682"/>
    <w:rsid w:val="00F570B7"/>
    <w:rsid w:val="00F67AC2"/>
    <w:rsid w:val="00F72418"/>
    <w:rsid w:val="00F72D85"/>
    <w:rsid w:val="00F7377D"/>
    <w:rsid w:val="00F74364"/>
    <w:rsid w:val="00F91A1E"/>
    <w:rsid w:val="00FA32D6"/>
    <w:rsid w:val="00FB359E"/>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1EAC"/>
  <w15:docId w15:val="{66BA1B8A-DA92-4669-BBD5-61FB3E5E6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a">
    <w:name w:val="Normal"/>
    <w:qFormat/>
    <w:rsid w:val="0020070E"/>
    <w:pPr>
      <w:spacing w:line="360" w:lineRule="auto"/>
      <w:ind w:firstLine="851"/>
    </w:pPr>
    <w:rPr>
      <w:rFonts w:ascii="Times New Roman" w:hAnsi="Times New Roman"/>
      <w:sz w:val="28"/>
      <w:szCs w:val="28"/>
    </w:rPr>
  </w:style>
  <w:style w:type="paragraph" w:styleId="1">
    <w:name w:val="heading 1"/>
    <w:basedOn w:val="aa"/>
    <w:next w:val="aa"/>
    <w:link w:val="11"/>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a"/>
    <w:next w:val="aa"/>
    <w:link w:val="24"/>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a"/>
    <w:next w:val="aa"/>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a"/>
    <w:next w:val="aa"/>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a"/>
    <w:next w:val="aa"/>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a"/>
    <w:next w:val="aa"/>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a"/>
    <w:next w:val="aa"/>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a"/>
    <w:next w:val="aa"/>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a"/>
    <w:next w:val="aa"/>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styleId="ae">
    <w:name w:val="Title"/>
    <w:basedOn w:val="aa"/>
    <w:next w:val="aa"/>
    <w:link w:val="af"/>
    <w:uiPriority w:val="99"/>
    <w:qFormat/>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f0">
    <w:name w:val="Название рисунка"/>
    <w:basedOn w:val="aa"/>
    <w:next w:val="aa"/>
    <w:uiPriority w:val="2"/>
    <w:qFormat/>
    <w:rsid w:val="00F52F00"/>
    <w:pPr>
      <w:keepLines/>
      <w:ind w:firstLine="0"/>
      <w:jc w:val="center"/>
    </w:pPr>
    <w:rPr>
      <w:rFonts w:eastAsia="Times New Roman" w:cs="Times New Roman"/>
      <w:bCs/>
      <w:szCs w:val="20"/>
    </w:rPr>
  </w:style>
  <w:style w:type="paragraph" w:customStyle="1" w:styleId="af1">
    <w:name w:val="Название таблицы"/>
    <w:basedOn w:val="aa"/>
    <w:next w:val="aa"/>
    <w:uiPriority w:val="2"/>
    <w:qFormat/>
    <w:rsid w:val="00BE19C9"/>
    <w:pPr>
      <w:keepNext/>
      <w:keepLines/>
      <w:ind w:firstLine="0"/>
      <w:jc w:val="left"/>
    </w:pPr>
    <w:rPr>
      <w:rFonts w:eastAsia="Times New Roman" w:cs="Times New Roman"/>
      <w:bCs/>
      <w:szCs w:val="20"/>
    </w:rPr>
  </w:style>
  <w:style w:type="character" w:customStyle="1" w:styleId="af">
    <w:name w:val="Заголовок Знак"/>
    <w:basedOn w:val="ab"/>
    <w:link w:val="ae"/>
    <w:uiPriority w:val="99"/>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f2">
    <w:name w:val="Программный код"/>
    <w:basedOn w:val="aa"/>
    <w:next w:val="aa"/>
    <w:uiPriority w:val="3"/>
    <w:qFormat/>
    <w:rsid w:val="00F52F00"/>
    <w:pPr>
      <w:ind w:firstLine="0"/>
      <w:contextualSpacing/>
    </w:pPr>
    <w:rPr>
      <w:rFonts w:ascii="Courier New" w:eastAsia="Times New Roman" w:hAnsi="Courier New" w:cs="Times New Roman"/>
      <w:sz w:val="24"/>
      <w:lang w:val="en-US"/>
    </w:rPr>
  </w:style>
  <w:style w:type="paragraph" w:customStyle="1" w:styleId="af3">
    <w:name w:val="Текст внутри таблицы"/>
    <w:basedOn w:val="aa"/>
    <w:uiPriority w:val="2"/>
    <w:qFormat/>
    <w:rsid w:val="00F52F00"/>
    <w:pPr>
      <w:ind w:firstLine="0"/>
      <w:jc w:val="center"/>
    </w:pPr>
    <w:rPr>
      <w:rFonts w:eastAsia="Times New Roman" w:cs="Times New Roman"/>
    </w:rPr>
  </w:style>
  <w:style w:type="character" w:customStyle="1" w:styleId="11">
    <w:name w:val="Заголовок 1 Знак"/>
    <w:basedOn w:val="ab"/>
    <w:link w:val="1"/>
    <w:uiPriority w:val="1"/>
    <w:rsid w:val="00C53ADA"/>
    <w:rPr>
      <w:rFonts w:ascii="Times New Roman" w:eastAsia="Times New Roman" w:hAnsi="Times New Roman" w:cs="Times New Roman"/>
      <w:b/>
      <w:bCs/>
      <w:caps/>
      <w:kern w:val="32"/>
      <w:sz w:val="28"/>
      <w:szCs w:val="32"/>
    </w:rPr>
  </w:style>
  <w:style w:type="character" w:customStyle="1" w:styleId="24">
    <w:name w:val="Заголовок 2 Знак"/>
    <w:basedOn w:val="ab"/>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b"/>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b"/>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b"/>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b"/>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b"/>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b"/>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b"/>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a"/>
    <w:uiPriority w:val="99"/>
    <w:locked/>
    <w:rsid w:val="002E373A"/>
    <w:pPr>
      <w:numPr>
        <w:ilvl w:val="3"/>
        <w:numId w:val="3"/>
      </w:numPr>
    </w:pPr>
    <w:rPr>
      <w:rFonts w:eastAsia="Times New Roman" w:cs="Times New Roman"/>
      <w:sz w:val="24"/>
      <w:szCs w:val="20"/>
    </w:rPr>
  </w:style>
  <w:style w:type="paragraph" w:customStyle="1" w:styleId="-">
    <w:name w:val="НИР-простой список"/>
    <w:basedOn w:val="aa"/>
    <w:uiPriority w:val="99"/>
    <w:semiHidden/>
    <w:locked/>
    <w:rsid w:val="00985035"/>
    <w:pPr>
      <w:numPr>
        <w:numId w:val="5"/>
      </w:numPr>
      <w:autoSpaceDE w:val="0"/>
      <w:autoSpaceDN w:val="0"/>
      <w:adjustRightInd w:val="0"/>
      <w:jc w:val="left"/>
    </w:pPr>
    <w:rPr>
      <w:rFonts w:eastAsia="Times New Roman" w:cs="Times New Roman"/>
      <w:sz w:val="24"/>
      <w:szCs w:val="20"/>
    </w:rPr>
  </w:style>
  <w:style w:type="character" w:styleId="af4">
    <w:name w:val="Intense Reference"/>
    <w:basedOn w:val="ab"/>
    <w:uiPriority w:val="32"/>
    <w:qFormat/>
    <w:locked/>
    <w:rsid w:val="005E4F2A"/>
    <w:rPr>
      <w:b/>
      <w:bCs/>
      <w:smallCaps/>
      <w:color w:val="C0504D" w:themeColor="accent2"/>
      <w:spacing w:val="5"/>
      <w:u w:val="single"/>
    </w:rPr>
  </w:style>
  <w:style w:type="paragraph" w:styleId="12">
    <w:name w:val="toc 1"/>
    <w:basedOn w:val="aa"/>
    <w:next w:val="aa"/>
    <w:autoRedefine/>
    <w:uiPriority w:val="39"/>
    <w:locked/>
    <w:rsid w:val="00AE243B"/>
    <w:pPr>
      <w:tabs>
        <w:tab w:val="left" w:pos="284"/>
        <w:tab w:val="right" w:leader="dot" w:pos="9912"/>
      </w:tabs>
      <w:spacing w:before="100" w:line="240" w:lineRule="auto"/>
      <w:ind w:left="284" w:hanging="284"/>
    </w:pPr>
    <w:rPr>
      <w:b/>
      <w:noProof/>
    </w:rPr>
  </w:style>
  <w:style w:type="paragraph" w:styleId="25">
    <w:name w:val="toc 2"/>
    <w:basedOn w:val="aa"/>
    <w:next w:val="aa"/>
    <w:autoRedefine/>
    <w:uiPriority w:val="39"/>
    <w:locked/>
    <w:rsid w:val="00AE243B"/>
    <w:pPr>
      <w:tabs>
        <w:tab w:val="left" w:pos="993"/>
        <w:tab w:val="right" w:leader="dot" w:pos="9912"/>
      </w:tabs>
      <w:spacing w:after="100" w:line="240" w:lineRule="auto"/>
      <w:ind w:left="851" w:hanging="567"/>
    </w:pPr>
  </w:style>
  <w:style w:type="paragraph" w:styleId="31">
    <w:name w:val="toc 3"/>
    <w:basedOn w:val="aa"/>
    <w:next w:val="aa"/>
    <w:autoRedefine/>
    <w:uiPriority w:val="39"/>
    <w:locked/>
    <w:rsid w:val="00AE243B"/>
    <w:pPr>
      <w:tabs>
        <w:tab w:val="left" w:pos="1843"/>
        <w:tab w:val="right" w:leader="dot" w:pos="9912"/>
      </w:tabs>
      <w:spacing w:after="100" w:line="240" w:lineRule="auto"/>
      <w:ind w:left="1843" w:hanging="851"/>
    </w:pPr>
  </w:style>
  <w:style w:type="paragraph" w:styleId="af5">
    <w:name w:val="E-mail Signature"/>
    <w:basedOn w:val="aa"/>
    <w:link w:val="af6"/>
    <w:uiPriority w:val="99"/>
    <w:semiHidden/>
    <w:locked/>
    <w:rsid w:val="00F67AC2"/>
  </w:style>
  <w:style w:type="character" w:customStyle="1" w:styleId="af6">
    <w:name w:val="Электронная подпись Знак"/>
    <w:basedOn w:val="ab"/>
    <w:link w:val="af5"/>
    <w:uiPriority w:val="99"/>
    <w:semiHidden/>
    <w:rsid w:val="00F67AC2"/>
    <w:rPr>
      <w:rFonts w:eastAsiaTheme="minorEastAsia"/>
      <w:lang w:eastAsia="ru-RU"/>
    </w:rPr>
  </w:style>
  <w:style w:type="character" w:styleId="af7">
    <w:name w:val="Book Title"/>
    <w:basedOn w:val="ab"/>
    <w:uiPriority w:val="33"/>
    <w:qFormat/>
    <w:locked/>
    <w:rsid w:val="00F67AC2"/>
    <w:rPr>
      <w:b/>
      <w:bCs/>
      <w:smallCaps/>
      <w:spacing w:val="5"/>
    </w:rPr>
  </w:style>
  <w:style w:type="character" w:styleId="af8">
    <w:name w:val="Subtle Reference"/>
    <w:basedOn w:val="ab"/>
    <w:uiPriority w:val="31"/>
    <w:qFormat/>
    <w:locked/>
    <w:rsid w:val="004B37E8"/>
    <w:rPr>
      <w:smallCaps/>
      <w:color w:val="C0504D" w:themeColor="accent2"/>
      <w:u w:val="single"/>
    </w:rPr>
  </w:style>
  <w:style w:type="table" w:customStyle="1" w:styleId="13">
    <w:name w:val="Светлая заливка1"/>
    <w:basedOn w:val="ac"/>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a"/>
    <w:uiPriority w:val="99"/>
    <w:semiHidden/>
    <w:locked/>
    <w:rsid w:val="00985035"/>
    <w:pPr>
      <w:numPr>
        <w:numId w:val="4"/>
      </w:numPr>
      <w:contextualSpacing/>
    </w:pPr>
  </w:style>
  <w:style w:type="paragraph" w:styleId="af9">
    <w:name w:val="List Paragraph"/>
    <w:basedOn w:val="aa"/>
    <w:uiPriority w:val="34"/>
    <w:qFormat/>
    <w:locked/>
    <w:rsid w:val="00F52F00"/>
    <w:pPr>
      <w:ind w:left="720"/>
      <w:contextualSpacing/>
    </w:pPr>
  </w:style>
  <w:style w:type="table" w:styleId="afa">
    <w:name w:val="Table Grid"/>
    <w:basedOn w:val="ac"/>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b">
    <w:name w:val="Рисунок"/>
    <w:basedOn w:val="aa"/>
    <w:next w:val="af0"/>
    <w:uiPriority w:val="99"/>
    <w:qFormat/>
    <w:rsid w:val="00BE19C9"/>
    <w:pPr>
      <w:keepNext/>
      <w:ind w:firstLine="0"/>
      <w:jc w:val="center"/>
    </w:pPr>
  </w:style>
  <w:style w:type="paragraph" w:styleId="afc">
    <w:name w:val="Balloon Text"/>
    <w:basedOn w:val="aa"/>
    <w:link w:val="afd"/>
    <w:uiPriority w:val="99"/>
    <w:semiHidden/>
    <w:locked/>
    <w:rsid w:val="00C5031D"/>
    <w:rPr>
      <w:rFonts w:ascii="Tahoma" w:hAnsi="Tahoma" w:cs="Tahoma"/>
      <w:sz w:val="16"/>
      <w:szCs w:val="16"/>
    </w:rPr>
  </w:style>
  <w:style w:type="paragraph" w:customStyle="1" w:styleId="afe">
    <w:name w:val="Введение_заключение"/>
    <w:basedOn w:val="1"/>
    <w:next w:val="aa"/>
    <w:uiPriority w:val="99"/>
    <w:qFormat/>
    <w:rsid w:val="00F52F00"/>
    <w:pPr>
      <w:numPr>
        <w:numId w:val="0"/>
      </w:numPr>
      <w:jc w:val="center"/>
    </w:pPr>
  </w:style>
  <w:style w:type="character" w:customStyle="1" w:styleId="afd">
    <w:name w:val="Текст выноски Знак"/>
    <w:basedOn w:val="ab"/>
    <w:link w:val="afc"/>
    <w:uiPriority w:val="99"/>
    <w:semiHidden/>
    <w:rsid w:val="00C5031D"/>
    <w:rPr>
      <w:rFonts w:ascii="Tahoma" w:hAnsi="Tahoma" w:cs="Tahoma"/>
      <w:sz w:val="16"/>
      <w:szCs w:val="16"/>
    </w:rPr>
  </w:style>
  <w:style w:type="paragraph" w:customStyle="1" w:styleId="a0">
    <w:name w:val="Список_ТИРЕ"/>
    <w:basedOn w:val="aa"/>
    <w:uiPriority w:val="99"/>
    <w:qFormat/>
    <w:rsid w:val="00384ECC"/>
    <w:pPr>
      <w:numPr>
        <w:numId w:val="8"/>
      </w:numPr>
      <w:ind w:left="0" w:firstLine="851"/>
    </w:pPr>
  </w:style>
  <w:style w:type="paragraph" w:customStyle="1" w:styleId="a">
    <w:name w:val="Список_БУКВЫ"/>
    <w:basedOn w:val="a0"/>
    <w:uiPriority w:val="99"/>
    <w:qFormat/>
    <w:rsid w:val="00384ECC"/>
    <w:pPr>
      <w:numPr>
        <w:numId w:val="9"/>
      </w:numPr>
      <w:ind w:left="0" w:firstLine="851"/>
    </w:pPr>
  </w:style>
  <w:style w:type="paragraph" w:customStyle="1" w:styleId="a6">
    <w:name w:val="Список_ЦИФРЫ"/>
    <w:basedOn w:val="a"/>
    <w:uiPriority w:val="99"/>
    <w:qFormat/>
    <w:rsid w:val="00384ECC"/>
    <w:pPr>
      <w:numPr>
        <w:numId w:val="10"/>
      </w:numPr>
      <w:ind w:left="0" w:firstLine="851"/>
    </w:pPr>
  </w:style>
  <w:style w:type="paragraph" w:customStyle="1" w:styleId="20">
    <w:name w:val="Список_2_уровня"/>
    <w:basedOn w:val="a"/>
    <w:uiPriority w:val="99"/>
    <w:qFormat/>
    <w:rsid w:val="00384ECC"/>
    <w:pPr>
      <w:numPr>
        <w:numId w:val="11"/>
      </w:numPr>
      <w:ind w:left="0" w:firstLine="851"/>
    </w:pPr>
  </w:style>
  <w:style w:type="paragraph" w:customStyle="1" w:styleId="a8">
    <w:name w:val="Список источников"/>
    <w:basedOn w:val="aa"/>
    <w:uiPriority w:val="99"/>
    <w:qFormat/>
    <w:rsid w:val="00384ECC"/>
    <w:pPr>
      <w:numPr>
        <w:numId w:val="12"/>
      </w:numPr>
      <w:ind w:left="0" w:firstLine="851"/>
    </w:pPr>
  </w:style>
  <w:style w:type="paragraph" w:styleId="aff">
    <w:name w:val="header"/>
    <w:basedOn w:val="aa"/>
    <w:link w:val="aff0"/>
    <w:uiPriority w:val="99"/>
    <w:locked/>
    <w:rsid w:val="00D60F71"/>
    <w:pPr>
      <w:tabs>
        <w:tab w:val="center" w:pos="4677"/>
        <w:tab w:val="right" w:pos="9355"/>
      </w:tabs>
      <w:spacing w:line="240" w:lineRule="auto"/>
    </w:pPr>
  </w:style>
  <w:style w:type="character" w:customStyle="1" w:styleId="aff0">
    <w:name w:val="Верхний колонтитул Знак"/>
    <w:basedOn w:val="ab"/>
    <w:link w:val="aff"/>
    <w:uiPriority w:val="99"/>
    <w:rsid w:val="00D60F71"/>
    <w:rPr>
      <w:rFonts w:ascii="Times New Roman" w:hAnsi="Times New Roman"/>
      <w:sz w:val="28"/>
    </w:rPr>
  </w:style>
  <w:style w:type="paragraph" w:styleId="aff1">
    <w:name w:val="footer"/>
    <w:basedOn w:val="aa"/>
    <w:link w:val="aff2"/>
    <w:uiPriority w:val="99"/>
    <w:locked/>
    <w:rsid w:val="00D60F71"/>
    <w:pPr>
      <w:tabs>
        <w:tab w:val="center" w:pos="4677"/>
        <w:tab w:val="right" w:pos="9355"/>
      </w:tabs>
      <w:spacing w:line="240" w:lineRule="auto"/>
    </w:pPr>
  </w:style>
  <w:style w:type="character" w:customStyle="1" w:styleId="aff2">
    <w:name w:val="Нижний колонтитул Знак"/>
    <w:basedOn w:val="ab"/>
    <w:link w:val="aff1"/>
    <w:uiPriority w:val="99"/>
    <w:rsid w:val="00D60F71"/>
    <w:rPr>
      <w:rFonts w:ascii="Times New Roman" w:hAnsi="Times New Roman"/>
      <w:sz w:val="28"/>
    </w:rPr>
  </w:style>
  <w:style w:type="paragraph" w:styleId="aff3">
    <w:name w:val="Normal (Web)"/>
    <w:basedOn w:val="aa"/>
    <w:uiPriority w:val="99"/>
    <w:locked/>
    <w:rsid w:val="00917645"/>
    <w:pPr>
      <w:spacing w:before="100" w:beforeAutospacing="1" w:after="100" w:afterAutospacing="1"/>
      <w:ind w:firstLine="720"/>
    </w:pPr>
    <w:rPr>
      <w:rFonts w:eastAsia="Times New Roman" w:cs="Times New Roman"/>
    </w:rPr>
  </w:style>
  <w:style w:type="paragraph" w:customStyle="1" w:styleId="aff4">
    <w:name w:val="_Название рисунка"/>
    <w:basedOn w:val="aff5"/>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6">
    <w:name w:val="_Рисунок"/>
    <w:basedOn w:val="aa"/>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5">
    <w:name w:val="caption"/>
    <w:aliases w:val="Вставленный объект"/>
    <w:basedOn w:val="aa"/>
    <w:next w:val="aa"/>
    <w:link w:val="aff7"/>
    <w:uiPriority w:val="35"/>
    <w:qFormat/>
    <w:locked/>
    <w:rsid w:val="00917645"/>
    <w:pPr>
      <w:spacing w:after="200" w:line="240" w:lineRule="auto"/>
    </w:pPr>
    <w:rPr>
      <w:b/>
      <w:bCs/>
      <w:color w:val="4F81BD" w:themeColor="accent1"/>
      <w:sz w:val="18"/>
      <w:szCs w:val="18"/>
    </w:rPr>
  </w:style>
  <w:style w:type="character" w:styleId="aff8">
    <w:name w:val="Hyperlink"/>
    <w:basedOn w:val="ab"/>
    <w:uiPriority w:val="99"/>
    <w:locked/>
    <w:rsid w:val="00917645"/>
    <w:rPr>
      <w:color w:val="0000FF" w:themeColor="hyperlink"/>
      <w:u w:val="single"/>
    </w:rPr>
  </w:style>
  <w:style w:type="character" w:customStyle="1" w:styleId="aff7">
    <w:name w:val="Название объекта Знак"/>
    <w:aliases w:val="Вставленный объект Знак"/>
    <w:link w:val="aff5"/>
    <w:uiPriority w:val="35"/>
    <w:rsid w:val="00F74364"/>
    <w:rPr>
      <w:rFonts w:ascii="Times New Roman" w:hAnsi="Times New Roman"/>
      <w:b/>
      <w:bCs/>
      <w:color w:val="4F81BD" w:themeColor="accent1"/>
      <w:sz w:val="18"/>
      <w:szCs w:val="18"/>
    </w:rPr>
  </w:style>
  <w:style w:type="character" w:customStyle="1" w:styleId="14">
    <w:name w:val="Основной текст Знак1"/>
    <w:basedOn w:val="ab"/>
    <w:link w:val="aff9"/>
    <w:uiPriority w:val="99"/>
    <w:locked/>
    <w:rsid w:val="00F74364"/>
    <w:rPr>
      <w:rFonts w:ascii="Times New Roman" w:hAnsi="Times New Roman" w:cs="Times New Roman"/>
      <w:sz w:val="21"/>
      <w:szCs w:val="21"/>
      <w:shd w:val="clear" w:color="auto" w:fill="FFFFFF"/>
    </w:rPr>
  </w:style>
  <w:style w:type="character" w:customStyle="1" w:styleId="affa">
    <w:name w:val="Основной текст + Курсив"/>
    <w:aliases w:val="Интервал 0 pt15"/>
    <w:basedOn w:val="14"/>
    <w:uiPriority w:val="99"/>
    <w:rsid w:val="00F74364"/>
    <w:rPr>
      <w:rFonts w:ascii="Times New Roman" w:hAnsi="Times New Roman" w:cs="Times New Roman"/>
      <w:i/>
      <w:iCs/>
      <w:spacing w:val="10"/>
      <w:sz w:val="21"/>
      <w:szCs w:val="21"/>
      <w:shd w:val="clear" w:color="auto" w:fill="FFFFFF"/>
      <w:lang w:val="en-US" w:eastAsia="en-US"/>
    </w:rPr>
  </w:style>
  <w:style w:type="paragraph" w:styleId="aff9">
    <w:name w:val="Body Text"/>
    <w:basedOn w:val="aa"/>
    <w:link w:val="14"/>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b">
    <w:name w:val="Основной текст Знак"/>
    <w:basedOn w:val="ab"/>
    <w:uiPriority w:val="99"/>
    <w:semiHidden/>
    <w:rsid w:val="00F74364"/>
    <w:rPr>
      <w:rFonts w:ascii="Times New Roman" w:hAnsi="Times New Roman"/>
      <w:sz w:val="28"/>
      <w:szCs w:val="28"/>
    </w:rPr>
  </w:style>
  <w:style w:type="character" w:customStyle="1" w:styleId="affc">
    <w:name w:val="Подпись к картинке_"/>
    <w:basedOn w:val="ab"/>
    <w:link w:val="affd"/>
    <w:uiPriority w:val="99"/>
    <w:locked/>
    <w:rsid w:val="00F74364"/>
    <w:rPr>
      <w:rFonts w:ascii="Times New Roman" w:hAnsi="Times New Roman" w:cs="Times New Roman"/>
      <w:sz w:val="21"/>
      <w:szCs w:val="21"/>
      <w:shd w:val="clear" w:color="auto" w:fill="FFFFFF"/>
    </w:rPr>
  </w:style>
  <w:style w:type="paragraph" w:customStyle="1" w:styleId="affd">
    <w:name w:val="Подпись к картинке"/>
    <w:basedOn w:val="aa"/>
    <w:link w:val="affc"/>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4"/>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b"/>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a"/>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e">
    <w:name w:val="Подпись к картинке + Курсив"/>
    <w:aliases w:val="Интервал 0 pt11"/>
    <w:basedOn w:val="affc"/>
    <w:uiPriority w:val="99"/>
    <w:rsid w:val="00F74364"/>
    <w:rPr>
      <w:rFonts w:ascii="Times New Roman" w:hAnsi="Times New Roman" w:cs="Times New Roman"/>
      <w:i/>
      <w:iCs/>
      <w:spacing w:val="10"/>
      <w:sz w:val="21"/>
      <w:szCs w:val="21"/>
      <w:u w:val="none"/>
      <w:shd w:val="clear" w:color="auto" w:fill="FFFFFF"/>
      <w:lang w:val="en-US" w:eastAsia="en-US"/>
    </w:rPr>
  </w:style>
  <w:style w:type="character" w:styleId="afff">
    <w:name w:val="FollowedHyperlink"/>
    <w:basedOn w:val="ab"/>
    <w:uiPriority w:val="99"/>
    <w:semiHidden/>
    <w:unhideWhenUsed/>
    <w:locked/>
    <w:rsid w:val="00DE7161"/>
    <w:rPr>
      <w:color w:val="800080" w:themeColor="followedHyperlink"/>
      <w:u w:val="single"/>
    </w:rPr>
  </w:style>
  <w:style w:type="paragraph" w:customStyle="1" w:styleId="msonormal0">
    <w:name w:val="msonormal"/>
    <w:basedOn w:val="aa"/>
    <w:uiPriority w:val="99"/>
    <w:rsid w:val="00DE7161"/>
    <w:pPr>
      <w:spacing w:before="100" w:beforeAutospacing="1" w:after="100" w:afterAutospacing="1"/>
      <w:ind w:firstLine="720"/>
    </w:pPr>
    <w:rPr>
      <w:rFonts w:eastAsia="Times New Roman" w:cs="Times New Roman"/>
    </w:rPr>
  </w:style>
  <w:style w:type="paragraph" w:styleId="afff0">
    <w:name w:val="Revision"/>
    <w:uiPriority w:val="99"/>
    <w:semiHidden/>
    <w:rsid w:val="00DE7161"/>
    <w:pPr>
      <w:jc w:val="left"/>
    </w:pPr>
    <w:rPr>
      <w:rFonts w:ascii="Times New Roman" w:hAnsi="Times New Roman"/>
      <w:sz w:val="28"/>
      <w:szCs w:val="28"/>
    </w:rPr>
  </w:style>
  <w:style w:type="paragraph" w:customStyle="1" w:styleId="10">
    <w:name w:val="ОТЧЕТ_Заголовок 1"/>
    <w:next w:val="aa"/>
    <w:link w:val="15"/>
    <w:rsid w:val="00DE7161"/>
    <w:pPr>
      <w:numPr>
        <w:numId w:val="35"/>
      </w:numPr>
      <w:spacing w:after="200" w:line="360" w:lineRule="auto"/>
      <w:jc w:val="left"/>
    </w:pPr>
    <w:rPr>
      <w:rFonts w:ascii="Times New Roman" w:hAnsi="Times New Roman" w:cstheme="majorBidi"/>
      <w:b/>
      <w:color w:val="000000" w:themeColor="text1"/>
      <w:sz w:val="32"/>
      <w:lang w:val="en-US"/>
    </w:rPr>
  </w:style>
  <w:style w:type="character" w:customStyle="1" w:styleId="15">
    <w:name w:val="ОТЧЕТ_Заголовок 1 Знак"/>
    <w:basedOn w:val="ab"/>
    <w:link w:val="10"/>
    <w:qFormat/>
    <w:rsid w:val="00DE7161"/>
    <w:rPr>
      <w:rFonts w:ascii="Times New Roman" w:hAnsi="Times New Roman" w:cstheme="majorBidi"/>
      <w:b/>
      <w:color w:val="000000" w:themeColor="text1"/>
      <w:sz w:val="32"/>
      <w:lang w:val="en-US"/>
    </w:rPr>
  </w:style>
  <w:style w:type="paragraph" w:customStyle="1" w:styleId="23">
    <w:name w:val="ОТЧЕТ_Заголовок 2"/>
    <w:basedOn w:val="aa"/>
    <w:link w:val="26"/>
    <w:qFormat/>
    <w:rsid w:val="00DE7161"/>
    <w:pPr>
      <w:numPr>
        <w:ilvl w:val="1"/>
        <w:numId w:val="35"/>
      </w:numPr>
      <w:autoSpaceDE w:val="0"/>
      <w:autoSpaceDN w:val="0"/>
      <w:adjustRightInd w:val="0"/>
      <w:contextualSpacing/>
      <w:jc w:val="left"/>
    </w:pPr>
    <w:rPr>
      <w:rFonts w:eastAsia="Times New Roman" w:cstheme="majorBidi"/>
      <w:b/>
      <w:color w:val="000000" w:themeColor="text1"/>
      <w:lang w:val="en-US"/>
    </w:rPr>
  </w:style>
  <w:style w:type="character" w:customStyle="1" w:styleId="26">
    <w:name w:val="ОТЧЕТ_Заголовок 2 Знак"/>
    <w:basedOn w:val="15"/>
    <w:link w:val="23"/>
    <w:rsid w:val="00DE7161"/>
    <w:rPr>
      <w:rFonts w:ascii="Times New Roman" w:eastAsia="Times New Roman" w:hAnsi="Times New Roman" w:cstheme="majorBidi"/>
      <w:b/>
      <w:color w:val="000000" w:themeColor="text1"/>
      <w:sz w:val="28"/>
      <w:szCs w:val="28"/>
      <w:lang w:val="en-US"/>
    </w:rPr>
  </w:style>
  <w:style w:type="paragraph" w:customStyle="1" w:styleId="afff1">
    <w:name w:val="ОТЧЕТ_Листинг"/>
    <w:qFormat/>
    <w:rsid w:val="00DE7161"/>
    <w:pPr>
      <w:pBdr>
        <w:top w:val="single" w:sz="4" w:space="1" w:color="auto"/>
        <w:left w:val="single" w:sz="4" w:space="4" w:color="auto"/>
        <w:bottom w:val="single" w:sz="4" w:space="1" w:color="auto"/>
        <w:right w:val="single" w:sz="4" w:space="4" w:color="auto"/>
      </w:pBdr>
      <w:shd w:val="clear" w:color="auto" w:fill="EEECE1" w:themeFill="background2"/>
      <w:spacing w:line="276" w:lineRule="auto"/>
      <w:jc w:val="left"/>
    </w:pPr>
    <w:rPr>
      <w:rFonts w:ascii="Courier New" w:hAnsi="Courier New"/>
      <w:sz w:val="24"/>
      <w:lang w:val="en-US" w:eastAsia="en-US"/>
    </w:rPr>
  </w:style>
  <w:style w:type="paragraph" w:customStyle="1" w:styleId="a7">
    <w:name w:val="ОТЧЕТ_Заголовок приложения"/>
    <w:basedOn w:val="afff1"/>
    <w:next w:val="aa"/>
    <w:qFormat/>
    <w:rsid w:val="00DE7161"/>
    <w:pPr>
      <w:numPr>
        <w:numId w:val="36"/>
      </w:numPr>
      <w:pBdr>
        <w:top w:val="none" w:sz="0" w:space="0" w:color="auto"/>
        <w:left w:val="none" w:sz="0" w:space="0" w:color="auto"/>
        <w:bottom w:val="none" w:sz="0" w:space="0" w:color="auto"/>
        <w:right w:val="none" w:sz="0" w:space="0" w:color="auto"/>
      </w:pBdr>
      <w:shd w:val="clear" w:color="auto" w:fill="auto"/>
      <w:spacing w:line="360" w:lineRule="auto"/>
    </w:pPr>
    <w:rPr>
      <w:rFonts w:asciiTheme="majorBidi" w:hAnsiTheme="majorBidi"/>
      <w:b/>
      <w:sz w:val="28"/>
      <w:lang w:val="ru-RU"/>
    </w:rPr>
  </w:style>
  <w:style w:type="paragraph" w:customStyle="1" w:styleId="afff2">
    <w:name w:val="ОТЧЕТ_Заголовок_БН"/>
    <w:basedOn w:val="aa"/>
    <w:next w:val="aa"/>
    <w:link w:val="afff3"/>
    <w:qFormat/>
    <w:rsid w:val="00DE7161"/>
    <w:pPr>
      <w:autoSpaceDE w:val="0"/>
      <w:autoSpaceDN w:val="0"/>
      <w:adjustRightInd w:val="0"/>
      <w:ind w:left="714" w:hanging="357"/>
      <w:contextualSpacing/>
      <w:jc w:val="center"/>
    </w:pPr>
    <w:rPr>
      <w:rFonts w:cstheme="majorBidi"/>
      <w:b/>
      <w:color w:val="000000" w:themeColor="text1"/>
      <w:sz w:val="32"/>
      <w:szCs w:val="22"/>
      <w:lang w:val="en-US"/>
    </w:rPr>
  </w:style>
  <w:style w:type="character" w:customStyle="1" w:styleId="afff3">
    <w:name w:val="ОТЧЕТ_Заголовок_БН Знак"/>
    <w:basedOn w:val="ab"/>
    <w:link w:val="afff2"/>
    <w:qFormat/>
    <w:rsid w:val="00DE7161"/>
    <w:rPr>
      <w:rFonts w:ascii="Times New Roman" w:hAnsi="Times New Roman" w:cstheme="majorBidi"/>
      <w:b/>
      <w:color w:val="000000" w:themeColor="text1"/>
      <w:sz w:val="32"/>
      <w:lang w:val="en-US"/>
    </w:rPr>
  </w:style>
  <w:style w:type="numbering" w:customStyle="1" w:styleId="a5">
    <w:name w:val="ОТЧЕТ_Заголовок_нумер"/>
    <w:uiPriority w:val="99"/>
    <w:rsid w:val="00DE7161"/>
    <w:pPr>
      <w:numPr>
        <w:numId w:val="37"/>
      </w:numPr>
    </w:pPr>
  </w:style>
  <w:style w:type="paragraph" w:customStyle="1" w:styleId="a9">
    <w:name w:val="ОТЧЕТ_Листинг_подпись"/>
    <w:basedOn w:val="aa"/>
    <w:next w:val="afff1"/>
    <w:qFormat/>
    <w:rsid w:val="00DE7161"/>
    <w:pPr>
      <w:numPr>
        <w:numId w:val="38"/>
      </w:numPr>
      <w:autoSpaceDE w:val="0"/>
      <w:autoSpaceDN w:val="0"/>
      <w:adjustRightInd w:val="0"/>
      <w:contextualSpacing/>
      <w:jc w:val="center"/>
    </w:pPr>
    <w:rPr>
      <w:rFonts w:asciiTheme="minorHAnsi" w:eastAsia="Times New Roman" w:hAnsiTheme="minorHAnsi"/>
    </w:rPr>
  </w:style>
  <w:style w:type="paragraph" w:customStyle="1" w:styleId="a3">
    <w:name w:val="ОТЧЕТ_Маркированный список"/>
    <w:qFormat/>
    <w:rsid w:val="00DE7161"/>
    <w:pPr>
      <w:numPr>
        <w:numId w:val="39"/>
      </w:numPr>
      <w:spacing w:after="200" w:line="276" w:lineRule="auto"/>
    </w:pPr>
    <w:rPr>
      <w:rFonts w:ascii="Times New Roman" w:hAnsi="Times New Roman"/>
      <w:sz w:val="28"/>
      <w:lang w:eastAsia="en-US"/>
    </w:rPr>
  </w:style>
  <w:style w:type="paragraph" w:customStyle="1" w:styleId="afff4">
    <w:name w:val="ОТЧЕТ_Нумерация формулы"/>
    <w:basedOn w:val="aa"/>
    <w:qFormat/>
    <w:rsid w:val="00DE7161"/>
    <w:pPr>
      <w:ind w:left="714" w:hanging="357"/>
      <w:jc w:val="right"/>
    </w:pPr>
    <w:rPr>
      <w:rFonts w:ascii="Cambria Math" w:hAnsi="Cambria Math"/>
      <w:kern w:val="2"/>
      <w:sz w:val="24"/>
      <w:szCs w:val="24"/>
      <w:lang w:eastAsia="zh-CN"/>
    </w:rPr>
  </w:style>
  <w:style w:type="paragraph" w:customStyle="1" w:styleId="a4">
    <w:name w:val="ОТЧЕТ_Нумерованный список"/>
    <w:basedOn w:val="afff5"/>
    <w:link w:val="afff6"/>
    <w:qFormat/>
    <w:rsid w:val="00DE7161"/>
    <w:pPr>
      <w:numPr>
        <w:numId w:val="40"/>
      </w:numPr>
      <w:autoSpaceDE w:val="0"/>
      <w:autoSpaceDN w:val="0"/>
      <w:adjustRightInd w:val="0"/>
      <w:spacing w:after="200"/>
    </w:pPr>
    <w:rPr>
      <w:rFonts w:asciiTheme="majorBidi" w:eastAsiaTheme="majorEastAsia" w:hAnsiTheme="majorBidi" w:cstheme="majorBidi"/>
      <w:szCs w:val="24"/>
      <w:lang w:val="en-US" w:eastAsia="en-US"/>
    </w:rPr>
  </w:style>
  <w:style w:type="character" w:customStyle="1" w:styleId="afff6">
    <w:name w:val="ОТЧЕТ_Нумерованный список Знак"/>
    <w:basedOn w:val="ab"/>
    <w:link w:val="a4"/>
    <w:rsid w:val="00DE7161"/>
    <w:rPr>
      <w:rFonts w:asciiTheme="majorBidi" w:eastAsiaTheme="majorEastAsia" w:hAnsiTheme="majorBidi" w:cstheme="majorBidi"/>
      <w:sz w:val="28"/>
      <w:szCs w:val="24"/>
      <w:lang w:val="en-US" w:eastAsia="en-US"/>
    </w:rPr>
  </w:style>
  <w:style w:type="paragraph" w:styleId="afff5">
    <w:name w:val="List"/>
    <w:basedOn w:val="aa"/>
    <w:uiPriority w:val="99"/>
    <w:semiHidden/>
    <w:unhideWhenUsed/>
    <w:locked/>
    <w:rsid w:val="00DE7161"/>
    <w:pPr>
      <w:ind w:left="283" w:hanging="283"/>
      <w:contextualSpacing/>
    </w:pPr>
  </w:style>
  <w:style w:type="paragraph" w:customStyle="1" w:styleId="afff7">
    <w:name w:val="ОТЧЕТ_Рисунок"/>
    <w:next w:val="aa"/>
    <w:qFormat/>
    <w:rsid w:val="00DE7161"/>
    <w:pPr>
      <w:spacing w:after="200" w:line="276" w:lineRule="auto"/>
      <w:jc w:val="center"/>
    </w:pPr>
    <w:rPr>
      <w:rFonts w:ascii="Times New Roman" w:hAnsi="Times New Roman"/>
      <w:sz w:val="28"/>
      <w:lang w:val="en-US" w:eastAsia="en-US"/>
    </w:rPr>
  </w:style>
  <w:style w:type="paragraph" w:customStyle="1" w:styleId="afff8">
    <w:name w:val="ОТЧЕТ_Рисунок_подпись"/>
    <w:basedOn w:val="aff5"/>
    <w:next w:val="aa"/>
    <w:qFormat/>
    <w:rsid w:val="00DE7161"/>
    <w:pPr>
      <w:ind w:firstLine="0"/>
      <w:jc w:val="center"/>
    </w:pPr>
    <w:rPr>
      <w:rFonts w:cs="Times New Roman"/>
      <w:b w:val="0"/>
      <w:bCs w:val="0"/>
      <w:color w:val="auto"/>
      <w:kern w:val="2"/>
      <w:sz w:val="28"/>
      <w:szCs w:val="28"/>
      <w:lang w:eastAsia="zh-CN"/>
    </w:rPr>
  </w:style>
  <w:style w:type="paragraph" w:customStyle="1" w:styleId="afff9">
    <w:name w:val="ОТЧЕТ_Таблица"/>
    <w:qFormat/>
    <w:rsid w:val="00DE7161"/>
    <w:pPr>
      <w:spacing w:after="200" w:line="276" w:lineRule="auto"/>
      <w:jc w:val="left"/>
    </w:pPr>
    <w:rPr>
      <w:rFonts w:ascii="Times New Roman" w:hAnsi="Times New Roman"/>
      <w:sz w:val="24"/>
      <w:lang w:val="en-US" w:eastAsia="en-US"/>
    </w:rPr>
  </w:style>
  <w:style w:type="paragraph" w:customStyle="1" w:styleId="a2">
    <w:name w:val="ОТЧЕТ_Таблица_подпись"/>
    <w:next w:val="afff9"/>
    <w:rsid w:val="00DE7161"/>
    <w:pPr>
      <w:numPr>
        <w:numId w:val="41"/>
      </w:numPr>
      <w:spacing w:after="200" w:line="276" w:lineRule="auto"/>
      <w:jc w:val="left"/>
    </w:pPr>
    <w:rPr>
      <w:rFonts w:ascii="Times New Roman" w:hAnsi="Times New Roman"/>
      <w:sz w:val="28"/>
      <w:lang w:val="en-US" w:eastAsia="en-US"/>
    </w:rPr>
  </w:style>
  <w:style w:type="paragraph" w:customStyle="1" w:styleId="140">
    <w:name w:val="ОТЧЕТ_Текст_14"/>
    <w:qFormat/>
    <w:rsid w:val="00DE7161"/>
    <w:pPr>
      <w:spacing w:after="200" w:line="360" w:lineRule="auto"/>
      <w:ind w:firstLine="709"/>
    </w:pPr>
    <w:rPr>
      <w:rFonts w:ascii="Times New Roman" w:hAnsi="Times New Roman" w:cs="Times New Roman (Основной текст"/>
      <w:color w:val="000000" w:themeColor="text1"/>
      <w:sz w:val="28"/>
      <w:lang w:val="en-US" w:eastAsia="en-US"/>
    </w:rPr>
  </w:style>
  <w:style w:type="paragraph" w:customStyle="1" w:styleId="141">
    <w:name w:val="ОТЧЕТ_Титульник_14"/>
    <w:basedOn w:val="aa"/>
    <w:qFormat/>
    <w:rsid w:val="00DE7161"/>
    <w:pPr>
      <w:autoSpaceDE w:val="0"/>
      <w:autoSpaceDN w:val="0"/>
      <w:adjustRightInd w:val="0"/>
      <w:spacing w:line="240" w:lineRule="auto"/>
      <w:ind w:left="567" w:firstLine="0"/>
      <w:contextualSpacing/>
      <w:jc w:val="center"/>
    </w:pPr>
    <w:rPr>
      <w:rFonts w:eastAsia="Times New Roman" w:cs="Times New Roman"/>
    </w:rPr>
  </w:style>
  <w:style w:type="paragraph" w:customStyle="1" w:styleId="142">
    <w:name w:val="ОТЧЕТ_Титульник_14_выравнивание двойное"/>
    <w:basedOn w:val="aa"/>
    <w:qFormat/>
    <w:rsid w:val="00DE7161"/>
    <w:pPr>
      <w:autoSpaceDE w:val="0"/>
      <w:autoSpaceDN w:val="0"/>
      <w:adjustRightInd w:val="0"/>
      <w:spacing w:line="240" w:lineRule="auto"/>
      <w:ind w:left="567" w:firstLine="0"/>
      <w:contextualSpacing/>
      <w:jc w:val="thaiDistribute"/>
    </w:pPr>
    <w:rPr>
      <w:rFonts w:eastAsia="Times New Roman" w:cs="Times New Roman"/>
    </w:rPr>
  </w:style>
  <w:style w:type="paragraph" w:customStyle="1" w:styleId="16">
    <w:name w:val="ОТЧЕТ_Титульник_16_ж"/>
    <w:basedOn w:val="aa"/>
    <w:qFormat/>
    <w:rsid w:val="00DE7161"/>
    <w:pPr>
      <w:autoSpaceDE w:val="0"/>
      <w:autoSpaceDN w:val="0"/>
      <w:adjustRightInd w:val="0"/>
      <w:spacing w:line="240" w:lineRule="auto"/>
      <w:ind w:firstLine="0"/>
      <w:contextualSpacing/>
      <w:jc w:val="center"/>
    </w:pPr>
    <w:rPr>
      <w:rFonts w:eastAsia="Times New Roman" w:cs="Times New Roman"/>
      <w:b/>
      <w:sz w:val="32"/>
    </w:rPr>
  </w:style>
  <w:style w:type="paragraph" w:customStyle="1" w:styleId="143">
    <w:name w:val="ОТЧЕТ_Титульник_14_ж"/>
    <w:basedOn w:val="16"/>
    <w:qFormat/>
    <w:rsid w:val="00DE7161"/>
    <w:rPr>
      <w:sz w:val="28"/>
    </w:rPr>
  </w:style>
  <w:style w:type="character" w:styleId="afffa">
    <w:name w:val="Unresolved Mention"/>
    <w:basedOn w:val="ab"/>
    <w:uiPriority w:val="99"/>
    <w:semiHidden/>
    <w:unhideWhenUsed/>
    <w:rsid w:val="009B7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asha20yuz-pixel/programming-languages-lab-optbenc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sha\OneDrive\&#1044;&#1086;&#1082;&#1091;&#1084;&#1077;&#1085;&#1090;&#1099;\&#1053;&#1072;&#1089;&#1090;&#1088;&#1072;&#1080;&#1074;&#1072;&#1077;&#1084;&#1099;&#1077;%20&#1096;&#1072;&#1073;&#1083;&#1086;&#1085;&#1099;%20Office\title_lab.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title_lab.dotx</Template>
  <TotalTime>99</TotalTime>
  <Pages>25</Pages>
  <Words>3586</Words>
  <Characters>20442</Characters>
  <Application>Microsoft Office Word</Application>
  <DocSecurity>0</DocSecurity>
  <Lines>170</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 yu</cp:lastModifiedBy>
  <cp:revision>39</cp:revision>
  <dcterms:created xsi:type="dcterms:W3CDTF">2026-10-01T17:58:00Z</dcterms:created>
  <dcterms:modified xsi:type="dcterms:W3CDTF">2026-10-02T09:05:00Z</dcterms:modified>
</cp:coreProperties>
</file>